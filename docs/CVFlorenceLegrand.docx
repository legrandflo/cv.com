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3105" w:rsidRPr="00405C46" w:rsidRDefault="00D37929" w:rsidP="004A66C0">
      <w:pPr>
        <w:rPr>
          <w:rFonts w:ascii="Arial" w:hAnsi="Arial" w:cs="Arial"/>
        </w:rPr>
      </w:pP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F08079" wp14:editId="1D7D7967">
                <wp:simplePos x="0" y="0"/>
                <wp:positionH relativeFrom="column">
                  <wp:posOffset>1461770</wp:posOffset>
                </wp:positionH>
                <wp:positionV relativeFrom="paragraph">
                  <wp:posOffset>-1243965</wp:posOffset>
                </wp:positionV>
                <wp:extent cx="2466340" cy="7150100"/>
                <wp:effectExtent l="1270" t="0" r="0" b="0"/>
                <wp:wrapTight wrapText="bothSides">
                  <wp:wrapPolygon edited="0">
                    <wp:start x="21589" y="-4"/>
                    <wp:lineTo x="234" y="-4"/>
                    <wp:lineTo x="234" y="21519"/>
                    <wp:lineTo x="21589" y="21519"/>
                    <wp:lineTo x="21589" y="-4"/>
                  </wp:wrapPolygon>
                </wp:wrapTight>
                <wp:docPr id="13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466340" cy="7150100"/>
                        </a:xfrm>
                        <a:prstGeom prst="round1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Pr="002861DC" w:rsidRDefault="00823159" w:rsidP="004A66C0">
                            <w:pPr>
                              <w:rPr>
                                <w:rFonts w:ascii="Arial" w:hAnsi="Arial"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  <w:t>COMPETENCES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</w:t>
                            </w:r>
                          </w:p>
                          <w:p w:rsidR="00823159" w:rsidRPr="009B596F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 </w:t>
                            </w:r>
                          </w:p>
                          <w:p w:rsidR="00823159" w:rsidRDefault="00823159" w:rsidP="00333105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</w:p>
                          <w:p w:rsidR="00823159" w:rsidRPr="009B596F" w:rsidRDefault="00823159" w:rsidP="00333105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9B596F" w:rsidRDefault="00823159" w:rsidP="00333105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:rsidR="00823159" w:rsidRDefault="00823159" w:rsidP="004A66C0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lang w:val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</w:t>
                            </w:r>
                          </w:p>
                          <w:p w:rsidR="00823159" w:rsidRDefault="00823159" w:rsidP="004A66C0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</w:t>
                            </w:r>
                          </w:p>
                          <w:p w:rsidR="00823159" w:rsidRPr="00CF28E5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9B596F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8"/>
                                <w:szCs w:val="8"/>
                                <w:lang w:val="fr-FR"/>
                              </w:rPr>
                            </w:pPr>
                          </w:p>
                          <w:p w:rsidR="00823159" w:rsidRPr="00E204CC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lang w:val="fr-FR"/>
                              </w:rPr>
                            </w:pPr>
                          </w:p>
                          <w:p w:rsidR="00823159" w:rsidRPr="005469DB" w:rsidRDefault="00823159" w:rsidP="004A66C0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</w:p>
                          <w:p w:rsidR="00823159" w:rsidRPr="005469DB" w:rsidRDefault="00823159" w:rsidP="004A66C0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6" style="position:absolute;margin-left:115.1pt;margin-top:-97.95pt;width:194.2pt;height:563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66340,71501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" adj="-11796480,,5400" path="m,l2466340,r,l2466340,7150100,,7150100,,xe" fillcolor="white [3212]" stroked="f">
                <v:stroke joinstyle="miter"/>
                <v:formulas/>
                <v:path o:connecttype="custom" o:connectlocs="0,0;2466340,0;2466340,0;2466340,7150100;0,7150100;0,0" o:connectangles="0,0,0,0,0,0" textboxrect="0,0,2466340,7150100"/>
                <v:textbox inset=",7.2pt,,7.2pt">
                  <w:txbxContent>
                    <w:p w:rsidR="00823159" w:rsidRPr="002861DC" w:rsidRDefault="00823159" w:rsidP="004A66C0">
                      <w:pPr>
                        <w:rPr>
                          <w:rFonts w:ascii="Arial" w:hAnsi="Arial"/>
                          <w:color w:val="0070C0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  <w:t>COMPETENCES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</w:t>
                      </w:r>
                    </w:p>
                    <w:p w:rsidR="00823159" w:rsidRPr="009B596F" w:rsidRDefault="00823159" w:rsidP="004A66C0">
                      <w:pPr>
                        <w:rPr>
                          <w:rFonts w:ascii="Arial" w:hAnsi="Arial"/>
                          <w:b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 </w:t>
                      </w:r>
                    </w:p>
                    <w:p w:rsidR="00823159" w:rsidRDefault="00823159" w:rsidP="00333105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</w:p>
                    <w:p w:rsidR="00823159" w:rsidRPr="009B596F" w:rsidRDefault="00823159" w:rsidP="00333105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9B596F" w:rsidRDefault="00823159" w:rsidP="00333105">
                      <w:pPr>
                        <w:rPr>
                          <w:rFonts w:ascii="Arial" w:hAnsi="Arial"/>
                          <w:b/>
                          <w:color w:val="000000"/>
                          <w:sz w:val="8"/>
                          <w:szCs w:val="8"/>
                          <w:lang w:val="fr-FR"/>
                        </w:rPr>
                      </w:pPr>
                    </w:p>
                    <w:p w:rsidR="00823159" w:rsidRDefault="00823159" w:rsidP="004A66C0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lang w:val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color w:val="00000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</w:t>
                      </w:r>
                    </w:p>
                    <w:p w:rsidR="00823159" w:rsidRDefault="00823159" w:rsidP="004A66C0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</w:t>
                      </w:r>
                    </w:p>
                    <w:p w:rsidR="00823159" w:rsidRPr="00CF28E5" w:rsidRDefault="00823159" w:rsidP="004A66C0">
                      <w:pPr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9B596F" w:rsidRDefault="00823159" w:rsidP="004A66C0">
                      <w:pPr>
                        <w:rPr>
                          <w:rFonts w:ascii="Arial" w:hAnsi="Arial"/>
                          <w:b/>
                          <w:color w:val="000000"/>
                          <w:sz w:val="8"/>
                          <w:szCs w:val="8"/>
                          <w:lang w:val="fr-FR"/>
                        </w:rPr>
                      </w:pPr>
                    </w:p>
                    <w:p w:rsidR="00823159" w:rsidRPr="00E204CC" w:rsidRDefault="00823159" w:rsidP="004A66C0">
                      <w:pPr>
                        <w:rPr>
                          <w:rFonts w:ascii="Arial" w:hAnsi="Arial"/>
                          <w:b/>
                          <w:color w:val="000000"/>
                          <w:lang w:val="fr-FR"/>
                        </w:rPr>
                      </w:pPr>
                    </w:p>
                    <w:p w:rsidR="00823159" w:rsidRPr="005469DB" w:rsidRDefault="00823159" w:rsidP="004A66C0">
                      <w:pPr>
                        <w:jc w:val="center"/>
                        <w:rPr>
                          <w:lang w:val="fr-FR"/>
                        </w:rPr>
                      </w:pPr>
                    </w:p>
                    <w:p w:rsidR="00823159" w:rsidRPr="005469DB" w:rsidRDefault="00823159" w:rsidP="004A66C0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27DC0" w:rsidRPr="00E4761C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262720" wp14:editId="4FB7CAEB">
                <wp:simplePos x="0" y="0"/>
                <wp:positionH relativeFrom="column">
                  <wp:posOffset>1885950</wp:posOffset>
                </wp:positionH>
                <wp:positionV relativeFrom="paragraph">
                  <wp:posOffset>6350</wp:posOffset>
                </wp:positionV>
                <wp:extent cx="1041400" cy="1403985"/>
                <wp:effectExtent l="0" t="0" r="6350" b="0"/>
                <wp:wrapNone/>
                <wp:docPr id="2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drawing>
                                <wp:inline distT="0" distB="0" distL="0" distR="0" wp14:anchorId="47555565" wp14:editId="2FB9EFF7">
                                  <wp:extent cx="262393" cy="262393"/>
                                  <wp:effectExtent l="0" t="0" r="4445" b="4445"/>
                                  <wp:docPr id="241" name="Image 241">
                                    <a:hlinkClick xmlns:a="http://schemas.openxmlformats.org/drawingml/2006/main" r:id="rId9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inkedi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000" cy="264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drawing>
                                <wp:inline distT="0" distB="0" distL="0" distR="0" wp14:anchorId="0B379C44" wp14:editId="6F72A5C1">
                                  <wp:extent cx="230588" cy="201783"/>
                                  <wp:effectExtent l="0" t="0" r="0" b="8255"/>
                                  <wp:docPr id="240" name="Image 240">
                                    <a:hlinkClick xmlns:a="http://schemas.openxmlformats.org/drawingml/2006/main" r:id="rId11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witter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849" cy="20726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7" type="#_x0000_t202" style="position:absolute;margin-left:148.5pt;margin-top:.5pt;width:82pt;height:110.55pt;z-index:251764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" stroked="f">
                <v:textbox style="mso-fit-shape-to-text:t">
                  <w:txbxContent>
                    <w:p w:rsidR="00823159" w:rsidRDefault="00823159"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drawing>
                          <wp:inline distT="0" distB="0" distL="0" distR="0" wp14:anchorId="47555565" wp14:editId="2FB9EFF7">
                            <wp:extent cx="262393" cy="262393"/>
                            <wp:effectExtent l="0" t="0" r="4445" b="4445"/>
                            <wp:docPr id="241" name="Image 241">
                              <a:hlinkClick xmlns:a="http://schemas.openxmlformats.org/drawingml/2006/main" r:id="rId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inkedin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000" cy="264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drawing>
                          <wp:inline distT="0" distB="0" distL="0" distR="0" wp14:anchorId="0B379C44" wp14:editId="6F72A5C1">
                            <wp:extent cx="230588" cy="201783"/>
                            <wp:effectExtent l="0" t="0" r="0" b="8255"/>
                            <wp:docPr id="240" name="Image 240">
                              <a:hlinkClick xmlns:a="http://schemas.openxmlformats.org/drawingml/2006/main" r:id="rId11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witter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849" cy="20726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4761C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8B7A71" wp14:editId="52E4FC2B">
                <wp:simplePos x="0" y="0"/>
                <wp:positionH relativeFrom="column">
                  <wp:posOffset>656590</wp:posOffset>
                </wp:positionH>
                <wp:positionV relativeFrom="paragraph">
                  <wp:posOffset>-304165</wp:posOffset>
                </wp:positionV>
                <wp:extent cx="3724275" cy="391795"/>
                <wp:effectExtent l="0" t="0" r="9525" b="825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391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Pr="00927DC0" w:rsidRDefault="00823159" w:rsidP="00B85FEE">
                            <w:pPr>
                              <w:rPr>
                                <w:rFonts w:ascii="Arial" w:hAnsi="Arial"/>
                                <w:b/>
                                <w:sz w:val="32"/>
                                <w:szCs w:val="32"/>
                                <w:lang w:val="fr-FR"/>
                              </w:rPr>
                            </w:pPr>
                            <w:r w:rsidRPr="00927DC0">
                              <w:rPr>
                                <w:rFonts w:ascii="Arial" w:hAnsi="Arial"/>
                                <w:b/>
                                <w:sz w:val="32"/>
                                <w:szCs w:val="32"/>
                                <w:lang w:val="fr-FR"/>
                              </w:rPr>
                              <w:t>Développeuse Web (en formation)</w:t>
                            </w:r>
                          </w:p>
                          <w:p w:rsidR="00823159" w:rsidRDefault="00823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51.7pt;margin-top:-23.95pt;width:293.25pt;height:30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" stroked="f">
                <v:textbox>
                  <w:txbxContent>
                    <w:p w:rsidR="00823159" w:rsidRPr="00927DC0" w:rsidRDefault="00823159" w:rsidP="00B85FEE">
                      <w:pPr>
                        <w:rPr>
                          <w:rFonts w:ascii="Arial" w:hAnsi="Arial"/>
                          <w:b/>
                          <w:sz w:val="32"/>
                          <w:szCs w:val="32"/>
                          <w:lang w:val="fr-FR"/>
                        </w:rPr>
                      </w:pPr>
                      <w:r w:rsidRPr="00927DC0">
                        <w:rPr>
                          <w:rFonts w:ascii="Arial" w:hAnsi="Arial"/>
                          <w:b/>
                          <w:sz w:val="32"/>
                          <w:szCs w:val="32"/>
                          <w:lang w:val="fr-FR"/>
                        </w:rPr>
                        <w:t>Développeuse Web (en formation)</w:t>
                      </w:r>
                    </w:p>
                    <w:p w:rsidR="00823159" w:rsidRDefault="00823159"/>
                  </w:txbxContent>
                </v:textbox>
              </v:shape>
            </w:pict>
          </mc:Fallback>
        </mc:AlternateContent>
      </w:r>
      <w:r w:rsidR="00E4761C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AE386" wp14:editId="77E766B7">
                <wp:simplePos x="0" y="0"/>
                <wp:positionH relativeFrom="column">
                  <wp:posOffset>1463040</wp:posOffset>
                </wp:positionH>
                <wp:positionV relativeFrom="paragraph">
                  <wp:posOffset>-640080</wp:posOffset>
                </wp:positionV>
                <wp:extent cx="2171065" cy="407035"/>
                <wp:effectExtent l="0" t="0" r="635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Pr="00927DC0" w:rsidRDefault="00823159" w:rsidP="00405C46">
                            <w:pPr>
                              <w:rPr>
                                <w:rFonts w:ascii="Arial" w:hAnsi="Arial" w:cs="Arial"/>
                                <w:b/>
                                <w:color w:val="548DD4" w:themeColor="text2" w:themeTint="99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927DC0">
                              <w:rPr>
                                <w:rFonts w:ascii="Arial" w:hAnsi="Arial" w:cs="Arial"/>
                                <w:b/>
                                <w:color w:val="548DD4" w:themeColor="text2" w:themeTint="99"/>
                                <w:sz w:val="28"/>
                                <w:szCs w:val="28"/>
                                <w:lang w:val="fr-FR"/>
                              </w:rPr>
                              <w:t>Florence LEGRAND</w:t>
                            </w:r>
                          </w:p>
                          <w:p w:rsidR="00823159" w:rsidRPr="006D0B50" w:rsidRDefault="00823159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Zone de texte 17" o:spid="_x0000_s1029" type="#_x0000_t202" style="position:absolute;margin-left:115.2pt;margin-top:-50.4pt;width:170.95pt;height:32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" fillcolor="white [3201]" stroked="f" strokeweight=".5pt">
                <v:textbox>
                  <w:txbxContent>
                    <w:p w:rsidR="00823159" w:rsidRPr="00927DC0" w:rsidRDefault="00823159" w:rsidP="00405C46">
                      <w:pPr>
                        <w:rPr>
                          <w:rFonts w:ascii="Arial" w:hAnsi="Arial" w:cs="Arial"/>
                          <w:b/>
                          <w:color w:val="548DD4" w:themeColor="text2" w:themeTint="99"/>
                          <w:sz w:val="28"/>
                          <w:szCs w:val="28"/>
                          <w:lang w:val="fr-FR"/>
                        </w:rPr>
                      </w:pPr>
                      <w:r w:rsidRPr="00927DC0">
                        <w:rPr>
                          <w:rFonts w:ascii="Arial" w:hAnsi="Arial" w:cs="Arial"/>
                          <w:b/>
                          <w:color w:val="548DD4" w:themeColor="text2" w:themeTint="99"/>
                          <w:sz w:val="28"/>
                          <w:szCs w:val="28"/>
                          <w:lang w:val="fr-FR"/>
                        </w:rPr>
                        <w:t>Florence LEGRAND</w:t>
                      </w:r>
                    </w:p>
                    <w:p w:rsidR="00823159" w:rsidRPr="006D0B50" w:rsidRDefault="00823159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4761C" w:rsidRPr="00B85FEE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35C6EEC" wp14:editId="0C18118E">
                <wp:simplePos x="0" y="0"/>
                <wp:positionH relativeFrom="column">
                  <wp:posOffset>4493260</wp:posOffset>
                </wp:positionH>
                <wp:positionV relativeFrom="paragraph">
                  <wp:posOffset>-558165</wp:posOffset>
                </wp:positionV>
                <wp:extent cx="1752600" cy="937895"/>
                <wp:effectExtent l="0" t="0" r="0" b="0"/>
                <wp:wrapNone/>
                <wp:docPr id="23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93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Pr="00D15E67" w:rsidRDefault="00823159" w:rsidP="004E7DD2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  <w:r w:rsidRPr="00D15E67">
                              <w:rPr>
                                <w:rFonts w:ascii="Arial" w:hAnsi="Arial"/>
                                <w:sz w:val="22"/>
                                <w:szCs w:val="22"/>
                                <w:lang w:val="fr-FR"/>
                              </w:rPr>
                              <w:t>flo.legrand@sfr.fr</w:t>
                            </w:r>
                          </w:p>
                          <w:p w:rsidR="00823159" w:rsidRPr="00E4761C" w:rsidRDefault="00823159" w:rsidP="004E7DD2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Default="00823159" w:rsidP="004E7DD2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D15E67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>06.68.42.35.27</w:t>
                            </w:r>
                          </w:p>
                          <w:p w:rsidR="00823159" w:rsidRPr="00E4761C" w:rsidRDefault="00823159" w:rsidP="004E7DD2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Pr="00E4761C" w:rsidRDefault="00823159" w:rsidP="00E4761C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E4761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fr-FR"/>
                              </w:rPr>
                              <w:t>80 Rue Robert Doisneau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E4761C"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fr-FR"/>
                              </w:rPr>
                              <w:t>29200 Brest</w:t>
                            </w:r>
                          </w:p>
                          <w:p w:rsidR="00823159" w:rsidRPr="00D15E67" w:rsidRDefault="00823159" w:rsidP="004E7DD2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:rsidR="00823159" w:rsidRPr="00D15E67" w:rsidRDefault="00823159" w:rsidP="004E7DD2">
                            <w:pPr>
                              <w:jc w:val="center"/>
                              <w:rPr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  <w:p w:rsidR="00823159" w:rsidRDefault="00823159" w:rsidP="004E7DD2">
                            <w:pPr>
                              <w:jc w:val="center"/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   </w:t>
                            </w:r>
                          </w:p>
                          <w:p w:rsidR="00823159" w:rsidRDefault="0082315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53.8pt;margin-top:-43.95pt;width:138pt;height:73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" stroked="f">
                <v:textbox>
                  <w:txbxContent>
                    <w:p w:rsidR="00823159" w:rsidRPr="00D15E67" w:rsidRDefault="00823159" w:rsidP="004E7DD2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  <w:r w:rsidRPr="00D15E67">
                        <w:rPr>
                          <w:rFonts w:ascii="Arial" w:hAnsi="Arial"/>
                          <w:sz w:val="22"/>
                          <w:szCs w:val="22"/>
                          <w:lang w:val="fr-FR"/>
                        </w:rPr>
                        <w:t>flo.legrand@sfr.fr</w:t>
                      </w:r>
                    </w:p>
                    <w:p w:rsidR="00823159" w:rsidRPr="00E4761C" w:rsidRDefault="00823159" w:rsidP="004E7DD2">
                      <w:pPr>
                        <w:jc w:val="center"/>
                        <w:rPr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Default="00823159" w:rsidP="004E7DD2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  <w:r w:rsidRPr="00D15E67"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  <w:t>06.68.42.35.27</w:t>
                      </w:r>
                    </w:p>
                    <w:p w:rsidR="00823159" w:rsidRPr="00E4761C" w:rsidRDefault="00823159" w:rsidP="004E7DD2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Pr="00E4761C" w:rsidRDefault="00823159" w:rsidP="00E4761C">
                      <w:pPr>
                        <w:jc w:val="center"/>
                        <w:rPr>
                          <w:sz w:val="18"/>
                          <w:szCs w:val="18"/>
                          <w:lang w:val="fr-FR"/>
                        </w:rPr>
                      </w:pPr>
                      <w:r w:rsidRPr="00E4761C">
                        <w:rPr>
                          <w:rFonts w:ascii="Arial" w:hAnsi="Arial" w:cs="Arial"/>
                          <w:sz w:val="18"/>
                          <w:szCs w:val="18"/>
                          <w:lang w:val="fr-FR"/>
                        </w:rPr>
                        <w:t>80 Rue Robert Doisneau</w:t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E4761C">
                        <w:rPr>
                          <w:rFonts w:ascii="Arial" w:hAnsi="Arial" w:cs="Arial"/>
                          <w:sz w:val="18"/>
                          <w:szCs w:val="18"/>
                          <w:lang w:val="fr-FR"/>
                        </w:rPr>
                        <w:t>29200 Brest</w:t>
                      </w:r>
                    </w:p>
                    <w:p w:rsidR="00823159" w:rsidRPr="00D15E67" w:rsidRDefault="00823159" w:rsidP="004E7DD2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</w:p>
                    <w:p w:rsidR="00823159" w:rsidRPr="00D15E67" w:rsidRDefault="00823159" w:rsidP="004E7DD2">
                      <w:pPr>
                        <w:jc w:val="center"/>
                        <w:rPr>
                          <w:sz w:val="12"/>
                          <w:szCs w:val="12"/>
                          <w:lang w:val="fr-FR"/>
                        </w:rPr>
                      </w:pPr>
                    </w:p>
                    <w:p w:rsidR="00823159" w:rsidRDefault="00823159" w:rsidP="004E7DD2">
                      <w:pPr>
                        <w:jc w:val="center"/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   </w:t>
                      </w:r>
                    </w:p>
                    <w:p w:rsidR="00823159" w:rsidRDefault="00823159"/>
                  </w:txbxContent>
                </v:textbox>
              </v:shape>
            </w:pict>
          </mc:Fallback>
        </mc:AlternateContent>
      </w:r>
      <w:r w:rsidR="00405C46" w:rsidRPr="00405C46">
        <w:rPr>
          <w:rFonts w:ascii="Arial" w:hAnsi="Arial" w:cs="Arial"/>
          <w:noProof/>
          <w:lang w:val="fr-FR" w:eastAsia="fr-FR"/>
        </w:rPr>
        <w:drawing>
          <wp:anchor distT="0" distB="0" distL="114300" distR="114300" simplePos="0" relativeHeight="251727872" behindDoc="0" locked="0" layoutInCell="1" allowOverlap="1" wp14:anchorId="79EBFAB1" wp14:editId="6CFD4804">
            <wp:simplePos x="0" y="0"/>
            <wp:positionH relativeFrom="column">
              <wp:posOffset>-642620</wp:posOffset>
            </wp:positionH>
            <wp:positionV relativeFrom="paragraph">
              <wp:posOffset>-685165</wp:posOffset>
            </wp:positionV>
            <wp:extent cx="998855" cy="998855"/>
            <wp:effectExtent l="0" t="0" r="0" b="0"/>
            <wp:wrapNone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tag_QRCode_150878547276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761C" w:rsidRDefault="00E4761C">
      <w:pPr>
        <w:rPr>
          <w:rFonts w:ascii="Arial" w:hAnsi="Arial" w:cs="Arial"/>
        </w:rPr>
      </w:pPr>
    </w:p>
    <w:p w:rsidR="00A70072" w:rsidRPr="00405C46" w:rsidRDefault="00124FF4" w:rsidP="00A70072">
      <w:pPr>
        <w:rPr>
          <w:rFonts w:ascii="Arial" w:hAnsi="Arial" w:cs="Arial"/>
        </w:rPr>
      </w:pPr>
      <w:bookmarkStart w:id="0" w:name="_GoBack"/>
      <w:bookmarkEnd w:id="0"/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0EA1779" wp14:editId="0F935932">
                <wp:simplePos x="0" y="0"/>
                <wp:positionH relativeFrom="column">
                  <wp:posOffset>-779780</wp:posOffset>
                </wp:positionH>
                <wp:positionV relativeFrom="paragraph">
                  <wp:posOffset>5680710</wp:posOffset>
                </wp:positionV>
                <wp:extent cx="7282180" cy="0"/>
                <wp:effectExtent l="38100" t="38100" r="52070" b="95250"/>
                <wp:wrapNone/>
                <wp:docPr id="26" name="Connecteur droi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2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6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4pt,447.3pt" to="512pt,4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0EED58" wp14:editId="33B3FE78">
                <wp:simplePos x="0" y="0"/>
                <wp:positionH relativeFrom="column">
                  <wp:posOffset>-880110</wp:posOffset>
                </wp:positionH>
                <wp:positionV relativeFrom="paragraph">
                  <wp:posOffset>5396037</wp:posOffset>
                </wp:positionV>
                <wp:extent cx="7155180" cy="977900"/>
                <wp:effectExtent l="0" t="0" r="7620" b="0"/>
                <wp:wrapNone/>
                <wp:docPr id="1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5180" cy="977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Pr="00C33A1C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  <w:t>FORMAT</w:t>
                            </w:r>
                            <w:r w:rsidRPr="00C33A1C"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  <w:t>IONS</w:t>
                            </w:r>
                          </w:p>
                          <w:p w:rsidR="00823159" w:rsidRPr="00927DC0" w:rsidRDefault="00823159" w:rsidP="004A66C0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927DC0" w:rsidRDefault="00823159" w:rsidP="003835CC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  <w:r w:rsidRPr="008B360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2017-2018</w:t>
                            </w:r>
                            <w:r w:rsidRPr="008B360B">
                              <w:rPr>
                                <w:rFonts w:ascii="Arial" w:hAnsi="Arial"/>
                                <w:b/>
                                <w:color w:val="000000"/>
                                <w:lang w:val="fr-F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  </w:t>
                            </w:r>
                            <w:r w:rsidRPr="008B360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Développeur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Web </w:t>
                            </w:r>
                            <w:proofErr w:type="spellStart"/>
                            <w:r w:rsidRPr="003A0BFB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Code.bzh</w:t>
                            </w:r>
                            <w:proofErr w:type="spellEnd"/>
                            <w:r w:rsidRPr="003A0BFB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Brest – Label Grande Ecole du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Numériqu</w:t>
                            </w:r>
                            <w:r w:rsidR="005B5ADC"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e</w:t>
                            </w:r>
                          </w:p>
                          <w:p w:rsidR="00823159" w:rsidRPr="00C57381" w:rsidRDefault="00823159" w:rsidP="004A66C0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D37929" w:rsidRDefault="00823159" w:rsidP="00D37929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  <w:r w:rsidRPr="008B360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1993</w:t>
                            </w:r>
                            <w:r w:rsidRPr="008B360B">
                              <w:rPr>
                                <w:rFonts w:ascii="Arial" w:hAnsi="Arial"/>
                                <w:b/>
                                <w:color w:val="000000"/>
                                <w:lang w:val="fr-FR"/>
                              </w:rPr>
                              <w:t xml:space="preserve">    </w:t>
                            </w:r>
                            <w:r w:rsidRPr="008B360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        </w:t>
                            </w:r>
                            <w:r w:rsidRPr="008B360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DUT informatique (langage C, Pascal, algorithmique)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IUT de Belfort (90)</w:t>
                            </w:r>
                          </w:p>
                          <w:p w:rsidR="00823159" w:rsidRPr="00AB477D" w:rsidRDefault="00823159" w:rsidP="004A66C0">
                            <w:pPr>
                              <w:rPr>
                                <w:b/>
                                <w:color w:val="000000"/>
                                <w:sz w:val="36"/>
                                <w:szCs w:val="36"/>
                                <w:lang w:val="fr-FR"/>
                              </w:rPr>
                            </w:pPr>
                          </w:p>
                          <w:p w:rsidR="00823159" w:rsidRPr="00AB477D" w:rsidRDefault="00823159" w:rsidP="004A66C0">
                            <w:pPr>
                              <w:rPr>
                                <w:color w:val="000000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1" type="#_x0000_t202" style="position:absolute;margin-left:-69.3pt;margin-top:424.9pt;width:563.4pt;height:7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" stroked="f">
                <v:textbox>
                  <w:txbxContent>
                    <w:p w:rsidR="00823159" w:rsidRPr="00C33A1C" w:rsidRDefault="00823159" w:rsidP="004A66C0">
                      <w:pPr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  <w:t>FORMAT</w:t>
                      </w:r>
                      <w:r w:rsidRPr="00C33A1C"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  <w:t>IONS</w:t>
                      </w:r>
                    </w:p>
                    <w:p w:rsidR="00823159" w:rsidRPr="00927DC0" w:rsidRDefault="00823159" w:rsidP="004A66C0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927DC0" w:rsidRDefault="00823159" w:rsidP="003835CC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  <w:r w:rsidRPr="008B360B">
                        <w:rPr>
                          <w:rFonts w:ascii="Arial" w:hAnsi="Arial"/>
                          <w:color w:val="000000"/>
                          <w:lang w:val="fr-FR"/>
                        </w:rPr>
                        <w:t>2017-2018</w:t>
                      </w:r>
                      <w:r w:rsidRPr="008B360B">
                        <w:rPr>
                          <w:rFonts w:ascii="Arial" w:hAnsi="Arial"/>
                          <w:b/>
                          <w:color w:val="000000"/>
                          <w:lang w:val="fr-FR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  </w:t>
                      </w:r>
                      <w:r w:rsidRPr="008B360B">
                        <w:rPr>
                          <w:rFonts w:ascii="Arial" w:hAnsi="Arial"/>
                          <w:color w:val="000000"/>
                          <w:lang w:val="fr-FR"/>
                        </w:rPr>
                        <w:t>Développeur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Web </w:t>
                      </w:r>
                      <w:proofErr w:type="spellStart"/>
                      <w:r w:rsidRPr="003A0BFB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  <w:t>Code.bzh</w:t>
                      </w:r>
                      <w:proofErr w:type="spellEnd"/>
                      <w:r w:rsidRPr="003A0BFB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Brest – Label Grande Ecole du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  <w:t>Numériqu</w:t>
                      </w:r>
                      <w:r w:rsidR="005B5ADC"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  <w:t>e</w:t>
                      </w:r>
                    </w:p>
                    <w:p w:rsidR="00823159" w:rsidRPr="00C57381" w:rsidRDefault="00823159" w:rsidP="004A66C0">
                      <w:pP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D37929" w:rsidRDefault="00823159" w:rsidP="00D37929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  <w:r w:rsidRPr="008B360B">
                        <w:rPr>
                          <w:rFonts w:ascii="Arial" w:hAnsi="Arial"/>
                          <w:color w:val="000000"/>
                          <w:lang w:val="fr-FR"/>
                        </w:rPr>
                        <w:t>1993</w:t>
                      </w:r>
                      <w:r w:rsidRPr="008B360B">
                        <w:rPr>
                          <w:rFonts w:ascii="Arial" w:hAnsi="Arial"/>
                          <w:b/>
                          <w:color w:val="000000"/>
                          <w:lang w:val="fr-FR"/>
                        </w:rPr>
                        <w:t xml:space="preserve">    </w:t>
                      </w:r>
                      <w:r w:rsidRPr="008B360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 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        </w:t>
                      </w:r>
                      <w:r w:rsidRPr="008B360B">
                        <w:rPr>
                          <w:rFonts w:ascii="Arial" w:hAnsi="Arial"/>
                          <w:color w:val="000000"/>
                          <w:lang w:val="fr-FR"/>
                        </w:rPr>
                        <w:t>DUT informatique (langage C, Pascal, algorithmique)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i/>
                          <w:color w:val="000000"/>
                          <w:sz w:val="20"/>
                          <w:szCs w:val="20"/>
                          <w:lang w:val="fr-FR"/>
                        </w:rPr>
                        <w:t>IUT de Belfort (90)</w:t>
                      </w:r>
                    </w:p>
                    <w:p w:rsidR="00823159" w:rsidRPr="00AB477D" w:rsidRDefault="00823159" w:rsidP="004A66C0">
                      <w:pPr>
                        <w:rPr>
                          <w:b/>
                          <w:color w:val="000000"/>
                          <w:sz w:val="36"/>
                          <w:szCs w:val="36"/>
                          <w:lang w:val="fr-FR"/>
                        </w:rPr>
                      </w:pPr>
                    </w:p>
                    <w:p w:rsidR="00823159" w:rsidRPr="00AB477D" w:rsidRDefault="00823159" w:rsidP="004A66C0">
                      <w:pPr>
                        <w:rPr>
                          <w:color w:val="000000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360F99" wp14:editId="0401176F">
                <wp:simplePos x="0" y="0"/>
                <wp:positionH relativeFrom="column">
                  <wp:posOffset>-778510</wp:posOffset>
                </wp:positionH>
                <wp:positionV relativeFrom="paragraph">
                  <wp:posOffset>3398520</wp:posOffset>
                </wp:positionV>
                <wp:extent cx="7282180" cy="0"/>
                <wp:effectExtent l="38100" t="38100" r="52070" b="9525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821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2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3pt,267.6pt" to="512.1pt,2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ECAF4D" wp14:editId="6B0DFCBB">
                <wp:simplePos x="0" y="0"/>
                <wp:positionH relativeFrom="column">
                  <wp:posOffset>-876935</wp:posOffset>
                </wp:positionH>
                <wp:positionV relativeFrom="paragraph">
                  <wp:posOffset>3138805</wp:posOffset>
                </wp:positionV>
                <wp:extent cx="7155180" cy="2154555"/>
                <wp:effectExtent l="0" t="0" r="7620" b="0"/>
                <wp:wrapSquare wrapText="bothSides"/>
                <wp:docPr id="12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5180" cy="2154555"/>
                        </a:xfrm>
                        <a:prstGeom prst="round1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Pr="00DE6E8B" w:rsidRDefault="00823159" w:rsidP="004A66C0">
                            <w:pPr>
                              <w:rPr>
                                <w:rFonts w:ascii="Arial" w:hAnsi="Arial"/>
                                <w:b/>
                                <w:color w:val="76923C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  <w:t>PROJETS - STAGES</w:t>
                            </w:r>
                          </w:p>
                          <w:p w:rsidR="00823159" w:rsidRPr="00927DC0" w:rsidRDefault="00823159" w:rsidP="00E4761C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D37929" w:rsidRDefault="00823159" w:rsidP="00AF75EA">
                            <w:pPr>
                              <w:rPr>
                                <w:rFonts w:ascii="Arial" w:hAnsi="Arial"/>
                                <w:i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Février-Mars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201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8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Projet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développeuse web </w:t>
                            </w:r>
                            <w:r w:rsidRPr="00482978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en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équipe (Check Car Fleet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Brest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 w:rsidRPr="002F5153">
                              <w:rPr>
                                <w:rFonts w:ascii="Arial" w:hAnsi="Arial"/>
                                <w:i/>
                                <w:color w:val="000000"/>
                                <w:lang w:val="fr-FR"/>
                              </w:rPr>
                              <w:t>en cours</w:t>
                            </w:r>
                          </w:p>
                          <w:p w:rsidR="00823159" w:rsidRPr="005D2FE9" w:rsidRDefault="00823159" w:rsidP="00234162">
                            <w:pPr>
                              <w:ind w:left="2124"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- Réalisation d’une </w:t>
                            </w:r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application mobile</w:t>
                            </w:r>
                            <w:r w:rsidR="0023416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pour suivre </w:t>
                            </w:r>
                            <w:r w:rsidR="00B25CFB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l’</w:t>
                            </w:r>
                            <w:r w:rsidR="0023416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état des véhicules d’une entreprise</w:t>
                            </w:r>
                          </w:p>
                          <w:p w:rsidR="00823159" w:rsidRPr="005D2FE9" w:rsidRDefault="00823159" w:rsidP="006F4424">
                            <w:pPr>
                              <w:ind w:left="2124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- Technologie</w:t>
                            </w:r>
                            <w:r w:rsidR="00234162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s utilisés </w:t>
                            </w: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: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Angular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5,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ExpressJS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NodeJs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MongoDB</w:t>
                            </w:r>
                            <w:proofErr w:type="spellEnd"/>
                          </w:p>
                          <w:p w:rsidR="00823159" w:rsidRPr="005D2FE9" w:rsidRDefault="00823159" w:rsidP="006F4424">
                            <w:pPr>
                              <w:ind w:left="2124"/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Default="00823159" w:rsidP="002F5153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Janvier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2018 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ab/>
                              <w:t xml:space="preserve">Participation au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StartUp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WeekEnd</w:t>
                            </w:r>
                            <w:proofErr w:type="spellEnd"/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(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Brest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)</w:t>
                            </w:r>
                          </w:p>
                          <w:p w:rsidR="00823159" w:rsidRPr="002F5153" w:rsidRDefault="00823159" w:rsidP="006F4424">
                            <w:pPr>
                              <w:ind w:left="2124"/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Pr="00DE6E8B" w:rsidRDefault="00823159" w:rsidP="00AF75EA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Décembre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2017     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 xml:space="preserve"> Stage développeuse web (Compte Co2, Plouzané)</w:t>
                            </w:r>
                          </w:p>
                          <w:p w:rsidR="00823159" w:rsidRPr="005D2FE9" w:rsidRDefault="00823159" w:rsidP="00AB5E01">
                            <w:pPr>
                              <w:ind w:left="1416"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8"/>
                                <w:szCs w:val="22"/>
                                <w:lang w:val="fr-FR"/>
                              </w:rPr>
                              <w:t xml:space="preserve">        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18"/>
                                <w:szCs w:val="22"/>
                                <w:lang w:val="fr-FR"/>
                              </w:rPr>
                              <w:tab/>
                            </w: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- </w:t>
                            </w:r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Création de deux widgets en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ReactJs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et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b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Javascript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:rsidR="00823159" w:rsidRDefault="00823159" w:rsidP="00AB5E01">
                            <w:pPr>
                              <w:ind w:left="1416"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      </w:t>
                            </w:r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ab/>
                              <w:t xml:space="preserve">- Modification du site Web en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AngularJS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, avec Git et </w:t>
                            </w:r>
                            <w:proofErr w:type="spellStart"/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GitLab</w:t>
                            </w:r>
                            <w:proofErr w:type="spellEnd"/>
                            <w:r w:rsidRPr="005D2FE9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.</w:t>
                            </w:r>
                          </w:p>
                          <w:p w:rsidR="00B25CFB" w:rsidRDefault="00B25CFB" w:rsidP="00AB5E01">
                            <w:pPr>
                              <w:ind w:left="1416"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B25CFB" w:rsidRPr="00B25CFB" w:rsidRDefault="00B25CFB" w:rsidP="00B25CFB">
                            <w:pP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1993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ab/>
                            </w:r>
                            <w:r w:rsidRPr="00B25CFB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Stage analyste-programmeur (Automobiles Peugeot, Sochaux)</w:t>
                            </w:r>
                          </w:p>
                          <w:p w:rsidR="00B25CFB" w:rsidRDefault="00B25CFB" w:rsidP="00AB5E01">
                            <w:pPr>
                              <w:ind w:left="1416"/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C57381" w:rsidRDefault="00823159" w:rsidP="004A66C0">
                            <w:pPr>
                              <w:rPr>
                                <w:rFonts w:ascii="Arial" w:hAnsi="Arial"/>
                                <w:color w:val="000000"/>
                                <w:sz w:val="14"/>
                                <w:szCs w:val="20"/>
                              </w:rPr>
                            </w:pPr>
                          </w:p>
                          <w:p w:rsidR="00823159" w:rsidRPr="00C57381" w:rsidRDefault="00823159" w:rsidP="004A66C0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0" o:spid="_x0000_s1032" style="position:absolute;margin-left:-69.05pt;margin-top:247.15pt;width:563.4pt;height:169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155180,21545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" adj="-11796480,,5400" path="m,l7155180,r,l7155180,2154555,,2154555,,xe" fillcolor="white [3212]" stroked="f">
                <v:stroke joinstyle="miter"/>
                <v:formulas/>
                <v:path o:connecttype="custom" o:connectlocs="0,0;7155180,0;7155180,0;7155180,2154555;0,2154555;0,0" o:connectangles="0,0,0,0,0,0" textboxrect="0,0,7155180,2154555"/>
                <v:textbox>
                  <w:txbxContent>
                    <w:p w:rsidR="00823159" w:rsidRPr="00DE6E8B" w:rsidRDefault="00823159" w:rsidP="004A66C0">
                      <w:pPr>
                        <w:rPr>
                          <w:rFonts w:ascii="Arial" w:hAnsi="Arial"/>
                          <w:b/>
                          <w:color w:val="76923C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  <w:t>PROJETS - STAGES</w:t>
                      </w:r>
                    </w:p>
                    <w:p w:rsidR="00823159" w:rsidRPr="00927DC0" w:rsidRDefault="00823159" w:rsidP="00E4761C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D37929" w:rsidRDefault="00823159" w:rsidP="00AF75EA">
                      <w:pPr>
                        <w:rPr>
                          <w:rFonts w:ascii="Arial" w:hAnsi="Arial"/>
                          <w:i/>
                          <w:color w:val="000000"/>
                          <w:lang w:val="fr-FR"/>
                        </w:rPr>
                      </w:pP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Février-Mars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201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8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Projet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développeuse web </w:t>
                      </w:r>
                      <w:r w:rsidRPr="00482978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en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équipe (Check Car Fleet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Brest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>)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r w:rsidRPr="002F5153">
                        <w:rPr>
                          <w:rFonts w:ascii="Arial" w:hAnsi="Arial"/>
                          <w:i/>
                          <w:color w:val="000000"/>
                          <w:lang w:val="fr-FR"/>
                        </w:rPr>
                        <w:t>en cours</w:t>
                      </w:r>
                    </w:p>
                    <w:p w:rsidR="00823159" w:rsidRPr="005D2FE9" w:rsidRDefault="00823159" w:rsidP="00234162">
                      <w:pPr>
                        <w:ind w:left="2124"/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- Réalisation d’une </w:t>
                      </w:r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application mobile</w:t>
                      </w:r>
                      <w:r w:rsidR="00234162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pour suivre </w:t>
                      </w:r>
                      <w:r w:rsidR="00B25CFB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l’</w:t>
                      </w:r>
                      <w:r w:rsidR="00234162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état des véhicules d’une entreprise</w:t>
                      </w:r>
                    </w:p>
                    <w:p w:rsidR="00823159" w:rsidRPr="005D2FE9" w:rsidRDefault="00823159" w:rsidP="006F4424">
                      <w:pPr>
                        <w:ind w:left="2124"/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- Technologie</w:t>
                      </w:r>
                      <w:r w:rsidR="00234162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s utilisés </w:t>
                      </w: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: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Angular</w:t>
                      </w:r>
                      <w:proofErr w:type="spellEnd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5,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ExpressJS</w:t>
                      </w:r>
                      <w:proofErr w:type="spellEnd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,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NodeJs</w:t>
                      </w:r>
                      <w:proofErr w:type="spellEnd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,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MongoDB</w:t>
                      </w:r>
                      <w:proofErr w:type="spellEnd"/>
                    </w:p>
                    <w:p w:rsidR="00823159" w:rsidRPr="005D2FE9" w:rsidRDefault="00823159" w:rsidP="006F4424">
                      <w:pPr>
                        <w:ind w:left="2124"/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Default="00823159" w:rsidP="002F5153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Janvier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2018 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ab/>
                        <w:t xml:space="preserve">Participation au </w:t>
                      </w:r>
                      <w:proofErr w:type="spellStart"/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StartUp</w:t>
                      </w:r>
                      <w:proofErr w:type="spellEnd"/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WeekEnd</w:t>
                      </w:r>
                      <w:proofErr w:type="spellEnd"/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(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Brest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>)</w:t>
                      </w:r>
                    </w:p>
                    <w:p w:rsidR="00823159" w:rsidRPr="002F5153" w:rsidRDefault="00823159" w:rsidP="006F4424">
                      <w:pPr>
                        <w:ind w:left="2124"/>
                        <w:rPr>
                          <w:rFonts w:ascii="Arial" w:hAnsi="Arial"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Pr="00DE6E8B" w:rsidRDefault="00823159" w:rsidP="00AF75EA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Décembre 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2017     </w:t>
                      </w:r>
                      <w:r w:rsidRPr="00DE6E8B">
                        <w:rPr>
                          <w:rFonts w:ascii="Arial" w:hAnsi="Arial"/>
                          <w:color w:val="000000"/>
                          <w:lang w:val="fr-FR"/>
                        </w:rPr>
                        <w:t xml:space="preserve"> Stage développeuse web (Compte Co2, Plouzané)</w:t>
                      </w:r>
                    </w:p>
                    <w:p w:rsidR="00823159" w:rsidRPr="005D2FE9" w:rsidRDefault="00823159" w:rsidP="00AB5E01">
                      <w:pPr>
                        <w:ind w:left="1416"/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8"/>
                          <w:szCs w:val="22"/>
                          <w:lang w:val="fr-FR"/>
                        </w:rPr>
                        <w:t xml:space="preserve">         </w:t>
                      </w:r>
                      <w:r>
                        <w:rPr>
                          <w:rFonts w:ascii="Arial" w:hAnsi="Arial"/>
                          <w:color w:val="000000"/>
                          <w:sz w:val="18"/>
                          <w:szCs w:val="22"/>
                          <w:lang w:val="fr-FR"/>
                        </w:rPr>
                        <w:tab/>
                      </w: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- </w:t>
                      </w:r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Création de deux widgets en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ReactJs</w:t>
                      </w:r>
                      <w:proofErr w:type="spellEnd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et </w:t>
                      </w:r>
                      <w:proofErr w:type="spellStart"/>
                      <w:r w:rsidRPr="005D2FE9">
                        <w:rPr>
                          <w:rFonts w:ascii="Arial" w:hAnsi="Arial"/>
                          <w:b/>
                          <w:color w:val="000000"/>
                          <w:sz w:val="20"/>
                          <w:szCs w:val="20"/>
                          <w:lang w:val="fr-FR"/>
                        </w:rPr>
                        <w:t>Javascript</w:t>
                      </w:r>
                      <w:proofErr w:type="spellEnd"/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:rsidR="00823159" w:rsidRDefault="00823159" w:rsidP="00AB5E01">
                      <w:pPr>
                        <w:ind w:left="1416"/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      </w:t>
                      </w:r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ab/>
                        <w:t xml:space="preserve">- Modification du site Web en </w:t>
                      </w:r>
                      <w:proofErr w:type="spellStart"/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AngularJS</w:t>
                      </w:r>
                      <w:proofErr w:type="spellEnd"/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, avec Git et </w:t>
                      </w:r>
                      <w:proofErr w:type="spellStart"/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GitLab</w:t>
                      </w:r>
                      <w:proofErr w:type="spellEnd"/>
                      <w:r w:rsidRPr="005D2FE9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.</w:t>
                      </w:r>
                    </w:p>
                    <w:p w:rsidR="00B25CFB" w:rsidRDefault="00B25CFB" w:rsidP="00AB5E01">
                      <w:pPr>
                        <w:ind w:left="1416"/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B25CFB" w:rsidRPr="00B25CFB" w:rsidRDefault="00B25CFB" w:rsidP="00B25CFB">
                      <w:pPr>
                        <w:rPr>
                          <w:rFonts w:ascii="Arial" w:hAnsi="Arial"/>
                          <w:color w:val="000000"/>
                          <w:lang w:val="fr-FR"/>
                        </w:rPr>
                      </w:pP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>1993</w:t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ab/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ab/>
                      </w:r>
                      <w:r>
                        <w:rPr>
                          <w:rFonts w:ascii="Arial" w:hAnsi="Arial"/>
                          <w:color w:val="000000"/>
                          <w:lang w:val="fr-FR"/>
                        </w:rPr>
                        <w:tab/>
                      </w:r>
                      <w:r w:rsidRPr="00B25CFB">
                        <w:rPr>
                          <w:rFonts w:ascii="Arial" w:hAnsi="Arial"/>
                          <w:color w:val="000000"/>
                          <w:lang w:val="fr-FR"/>
                        </w:rPr>
                        <w:t>Stage analyste-programmeur (Automobiles Peugeot, Sochaux)</w:t>
                      </w:r>
                    </w:p>
                    <w:p w:rsidR="00B25CFB" w:rsidRDefault="00B25CFB" w:rsidP="00AB5E01">
                      <w:pPr>
                        <w:ind w:left="1416"/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C57381" w:rsidRDefault="00823159" w:rsidP="004A66C0">
                      <w:pPr>
                        <w:rPr>
                          <w:rFonts w:ascii="Arial" w:hAnsi="Arial"/>
                          <w:color w:val="000000"/>
                          <w:sz w:val="14"/>
                          <w:szCs w:val="20"/>
                        </w:rPr>
                      </w:pPr>
                    </w:p>
                    <w:p w:rsidR="00823159" w:rsidRPr="00C57381" w:rsidRDefault="00823159" w:rsidP="004A66C0">
                      <w:pPr>
                        <w:rPr>
                          <w:color w:val="000000"/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2A57105" wp14:editId="6FED939F">
                <wp:simplePos x="0" y="0"/>
                <wp:positionH relativeFrom="column">
                  <wp:posOffset>4157345</wp:posOffset>
                </wp:positionH>
                <wp:positionV relativeFrom="paragraph">
                  <wp:posOffset>2367280</wp:posOffset>
                </wp:positionV>
                <wp:extent cx="1842770" cy="602615"/>
                <wp:effectExtent l="38100" t="38100" r="119380" b="121285"/>
                <wp:wrapNone/>
                <wp:docPr id="250" name="Zone de text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770" cy="602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 xml:space="preserve">Bureautique </w:t>
                            </w: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>:</w:t>
                            </w: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  <w:lang w:val="fr-FR"/>
                              </w:rPr>
                              <w:t xml:space="preserve"> </w:t>
                            </w:r>
                          </w:p>
                          <w:p w:rsidR="00823159" w:rsidRPr="009149F0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16"/>
                                <w:u w:val="single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17441A30" wp14:editId="2AAD6EE4">
                                  <wp:extent cx="216000" cy="216000"/>
                                  <wp:effectExtent l="0" t="0" r="0" b="0"/>
                                  <wp:docPr id="295" name="Image 2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rd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00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drawing>
                                <wp:inline distT="0" distB="0" distL="0" distR="0" wp14:anchorId="5A83F74B" wp14:editId="13B2E99E">
                                  <wp:extent cx="216000" cy="216000"/>
                                  <wp:effectExtent l="0" t="0" r="0" b="0"/>
                                  <wp:docPr id="296" name="Imag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cel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00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drawing>
                                <wp:inline distT="0" distB="0" distL="0" distR="0" wp14:anchorId="51B8FF0E" wp14:editId="411D9FD1">
                                  <wp:extent cx="216000" cy="216000"/>
                                  <wp:effectExtent l="0" t="0" r="0" b="0"/>
                                  <wp:docPr id="297" name="Image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owerpoin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6000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0" o:spid="_x0000_s1033" type="#_x0000_t202" style="position:absolute;margin-left:327.35pt;margin-top:186.4pt;width:145.1pt;height:47.4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u w:val="single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 xml:space="preserve">Bureautique </w:t>
                      </w:r>
                      <w:r w:rsidRPr="00F541F9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>:</w:t>
                      </w:r>
                      <w:r w:rsidRPr="00F541F9">
                        <w:rPr>
                          <w:rFonts w:ascii="Arial" w:hAnsi="Arial"/>
                          <w:b/>
                          <w:color w:val="000000"/>
                          <w:u w:val="single"/>
                          <w:lang w:val="fr-FR"/>
                        </w:rPr>
                        <w:t xml:space="preserve"> </w:t>
                      </w:r>
                    </w:p>
                    <w:p w:rsidR="00823159" w:rsidRPr="009149F0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16"/>
                          <w:szCs w:val="16"/>
                          <w:u w:val="single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17441A30" wp14:editId="2AAD6EE4">
                            <wp:extent cx="216000" cy="216000"/>
                            <wp:effectExtent l="0" t="0" r="0" b="0"/>
                            <wp:docPr id="295" name="Image 2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rd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00" cy="2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drawing>
                          <wp:inline distT="0" distB="0" distL="0" distR="0" wp14:anchorId="5A83F74B" wp14:editId="13B2E99E">
                            <wp:extent cx="216000" cy="216000"/>
                            <wp:effectExtent l="0" t="0" r="0" b="0"/>
                            <wp:docPr id="296" name="Imag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cel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00" cy="2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t xml:space="preserve">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drawing>
                          <wp:inline distT="0" distB="0" distL="0" distR="0" wp14:anchorId="51B8FF0E" wp14:editId="411D9FD1">
                            <wp:extent cx="216000" cy="216000"/>
                            <wp:effectExtent l="0" t="0" r="0" b="0"/>
                            <wp:docPr id="297" name="Image 2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owerpoint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6000" cy="2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452D8E" wp14:editId="60F15E8D">
                <wp:simplePos x="0" y="0"/>
                <wp:positionH relativeFrom="column">
                  <wp:posOffset>-575945</wp:posOffset>
                </wp:positionH>
                <wp:positionV relativeFrom="paragraph">
                  <wp:posOffset>2219325</wp:posOffset>
                </wp:positionV>
                <wp:extent cx="1581785" cy="737235"/>
                <wp:effectExtent l="38100" t="38100" r="113665" b="120015"/>
                <wp:wrapNone/>
                <wp:docPr id="249" name="Zone de text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7372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</w:pP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>CMS:</w:t>
                            </w:r>
                          </w:p>
                          <w:p w:rsidR="00823159" w:rsidRPr="00C00FDF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2"/>
                                <w:szCs w:val="12"/>
                                <w:u w:val="single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       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48AA4D11" wp14:editId="485B50C7">
                                  <wp:extent cx="491235" cy="294199"/>
                                  <wp:effectExtent l="0" t="0" r="4445" b="0"/>
                                  <wp:docPr id="310" name="Image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wordpress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0375" cy="2936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9" o:spid="_x0000_s1034" type="#_x0000_t202" style="position:absolute;margin-left:-45.35pt;margin-top:174.75pt;width:124.55pt;height:58.0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</w:pPr>
                      <w:r w:rsidRPr="00F541F9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>CMS:</w:t>
                      </w:r>
                    </w:p>
                    <w:p w:rsidR="00823159" w:rsidRPr="00C00FDF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12"/>
                          <w:szCs w:val="12"/>
                          <w:u w:val="single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       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48AA4D11" wp14:editId="485B50C7">
                            <wp:extent cx="491235" cy="294199"/>
                            <wp:effectExtent l="0" t="0" r="4445" b="0"/>
                            <wp:docPr id="310" name="Image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wordpress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0375" cy="2936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C52961" wp14:editId="74D14620">
                <wp:simplePos x="0" y="0"/>
                <wp:positionH relativeFrom="column">
                  <wp:posOffset>-569595</wp:posOffset>
                </wp:positionH>
                <wp:positionV relativeFrom="paragraph">
                  <wp:posOffset>1247775</wp:posOffset>
                </wp:positionV>
                <wp:extent cx="1581785" cy="836930"/>
                <wp:effectExtent l="38100" t="38100" r="113665" b="115570"/>
                <wp:wrapNone/>
                <wp:docPr id="248" name="Zone de text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785" cy="836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>Logiciels</w:t>
                            </w: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> :</w:t>
                            </w:r>
                          </w:p>
                          <w:p w:rsidR="00823159" w:rsidRPr="009149F0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8"/>
                                <w:szCs w:val="18"/>
                                <w:u w:val="single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drawing>
                                <wp:inline distT="0" distB="0" distL="0" distR="0" wp14:anchorId="3ED29D60" wp14:editId="30EC427E">
                                  <wp:extent cx="516543" cy="216000"/>
                                  <wp:effectExtent l="0" t="0" r="0" b="0"/>
                                  <wp:docPr id="311" name="Image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Gi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543" cy="216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drawing>
                                <wp:inline distT="0" distB="0" distL="0" distR="0" wp14:anchorId="72BFB4B6" wp14:editId="3F849B42">
                                  <wp:extent cx="262654" cy="288000"/>
                                  <wp:effectExtent l="0" t="0" r="4445" b="0"/>
                                  <wp:docPr id="312" name="Image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itlab-stacked_wm_no_bg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654" cy="28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5D451774" wp14:editId="3EA1AD3C">
                                  <wp:extent cx="288000" cy="288000"/>
                                  <wp:effectExtent l="0" t="0" r="0" b="0"/>
                                  <wp:docPr id="313" name="Imag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ithub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" cy="28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8" o:spid="_x0000_s1035" type="#_x0000_t202" style="position:absolute;margin-left:-44.85pt;margin-top:98.25pt;width:124.55pt;height:65.9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>Logiciels</w:t>
                      </w:r>
                      <w:r w:rsidRPr="00F541F9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> :</w:t>
                      </w:r>
                    </w:p>
                    <w:p w:rsidR="00823159" w:rsidRPr="009149F0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18"/>
                          <w:szCs w:val="18"/>
                          <w:u w:val="single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drawing>
                          <wp:inline distT="0" distB="0" distL="0" distR="0" wp14:anchorId="3ED29D60" wp14:editId="30EC427E">
                            <wp:extent cx="516543" cy="216000"/>
                            <wp:effectExtent l="0" t="0" r="0" b="0"/>
                            <wp:docPr id="311" name="Image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Git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543" cy="216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drawing>
                          <wp:inline distT="0" distB="0" distL="0" distR="0" wp14:anchorId="72BFB4B6" wp14:editId="3F849B42">
                            <wp:extent cx="262654" cy="288000"/>
                            <wp:effectExtent l="0" t="0" r="4445" b="0"/>
                            <wp:docPr id="312" name="Image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itlab-stacked_wm_no_bg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654" cy="28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5D451774" wp14:editId="3EA1AD3C">
                            <wp:extent cx="288000" cy="288000"/>
                            <wp:effectExtent l="0" t="0" r="0" b="0"/>
                            <wp:docPr id="313" name="Image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ithub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" cy="28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B7C3C4D" wp14:editId="0822276C">
                <wp:simplePos x="0" y="0"/>
                <wp:positionH relativeFrom="column">
                  <wp:posOffset>4157980</wp:posOffset>
                </wp:positionH>
                <wp:positionV relativeFrom="paragraph">
                  <wp:posOffset>1263650</wp:posOffset>
                </wp:positionV>
                <wp:extent cx="1842770" cy="977265"/>
                <wp:effectExtent l="38100" t="38100" r="119380" b="108585"/>
                <wp:wrapNone/>
                <wp:docPr id="251" name="Zone de text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770" cy="977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  <w:lang w:val="fr-FR"/>
                              </w:rPr>
                            </w:pP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>Connaissances :</w:t>
                            </w: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u w:val="single"/>
                                <w:lang w:val="fr-FR"/>
                              </w:rPr>
                              <w:t xml:space="preserve"> </w:t>
                            </w:r>
                          </w:p>
                          <w:p w:rsidR="00823159" w:rsidRPr="009149F0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2"/>
                                <w:szCs w:val="12"/>
                                <w:u w:val="single"/>
                                <w:lang w:val="fr-FR"/>
                              </w:rPr>
                            </w:pPr>
                          </w:p>
                          <w:p w:rsidR="00823159" w:rsidRPr="009149F0" w:rsidRDefault="00823159" w:rsidP="009149F0">
                            <w:pPr>
                              <w:spacing w:after="40"/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Référencement (SEO)</w:t>
                            </w:r>
                          </w:p>
                          <w:p w:rsidR="00823159" w:rsidRPr="009149F0" w:rsidRDefault="00823159" w:rsidP="009149F0">
                            <w:pPr>
                              <w:spacing w:after="40"/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Emailing : </w:t>
                            </w:r>
                            <w:proofErr w:type="spellStart"/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Mailjet</w:t>
                            </w:r>
                            <w:proofErr w:type="spellEnd"/>
                          </w:p>
                          <w:p w:rsidR="00823159" w:rsidRPr="009149F0" w:rsidRDefault="00823159" w:rsidP="009149F0">
                            <w:pPr>
                              <w:spacing w:after="40"/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Design </w:t>
                            </w:r>
                            <w:proofErr w:type="spellStart"/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Thinking</w:t>
                            </w:r>
                            <w:proofErr w:type="spellEnd"/>
                          </w:p>
                          <w:p w:rsidR="00823159" w:rsidRPr="009149F0" w:rsidRDefault="00823159" w:rsidP="00C00FDF">
                            <w:pPr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9149F0">
                              <w:rPr>
                                <w:rFonts w:ascii="Arial" w:hAnsi="Arial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Méthodes agiles : </w:t>
                            </w:r>
                            <w:proofErr w:type="spellStart"/>
                            <w:r w:rsidRPr="009149F0">
                              <w:rPr>
                                <w:rFonts w:ascii="Arial" w:hAnsi="Arial"/>
                                <w:b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Scrum</w:t>
                            </w:r>
                            <w:proofErr w:type="spellEnd"/>
                          </w:p>
                          <w:p w:rsidR="00823159" w:rsidRDefault="008231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1" o:spid="_x0000_s1036" type="#_x0000_t202" style="position:absolute;margin-left:327.4pt;margin-top:99.5pt;width:145.1pt;height:76.9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u w:val="single"/>
                          <w:lang w:val="fr-FR"/>
                        </w:rPr>
                      </w:pPr>
                      <w:r w:rsidRPr="00F541F9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>Connaissances :</w:t>
                      </w:r>
                      <w:r w:rsidRPr="00F541F9">
                        <w:rPr>
                          <w:rFonts w:ascii="Arial" w:hAnsi="Arial"/>
                          <w:b/>
                          <w:color w:val="000000"/>
                          <w:u w:val="single"/>
                          <w:lang w:val="fr-FR"/>
                        </w:rPr>
                        <w:t xml:space="preserve"> </w:t>
                      </w:r>
                    </w:p>
                    <w:p w:rsidR="00823159" w:rsidRPr="009149F0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12"/>
                          <w:szCs w:val="12"/>
                          <w:u w:val="single"/>
                          <w:lang w:val="fr-FR"/>
                        </w:rPr>
                      </w:pPr>
                    </w:p>
                    <w:p w:rsidR="00823159" w:rsidRPr="009149F0" w:rsidRDefault="00823159" w:rsidP="009149F0">
                      <w:pPr>
                        <w:spacing w:after="40"/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>Référencement (SEO)</w:t>
                      </w:r>
                    </w:p>
                    <w:p w:rsidR="00823159" w:rsidRPr="009149F0" w:rsidRDefault="00823159" w:rsidP="009149F0">
                      <w:pPr>
                        <w:spacing w:after="40"/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Emailing : </w:t>
                      </w:r>
                      <w:proofErr w:type="spellStart"/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>Mailjet</w:t>
                      </w:r>
                      <w:proofErr w:type="spellEnd"/>
                    </w:p>
                    <w:p w:rsidR="00823159" w:rsidRPr="009149F0" w:rsidRDefault="00823159" w:rsidP="009149F0">
                      <w:pPr>
                        <w:spacing w:after="40"/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Design </w:t>
                      </w:r>
                      <w:proofErr w:type="spellStart"/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>Thinking</w:t>
                      </w:r>
                      <w:proofErr w:type="spellEnd"/>
                    </w:p>
                    <w:p w:rsidR="00823159" w:rsidRPr="009149F0" w:rsidRDefault="00823159" w:rsidP="00C00FDF">
                      <w:pPr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9149F0">
                        <w:rPr>
                          <w:rFonts w:ascii="Arial" w:hAnsi="Arial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Méthodes agiles : </w:t>
                      </w:r>
                      <w:proofErr w:type="spellStart"/>
                      <w:r w:rsidRPr="009149F0">
                        <w:rPr>
                          <w:rFonts w:ascii="Arial" w:hAnsi="Arial"/>
                          <w:b/>
                          <w:color w:val="000000"/>
                          <w:sz w:val="18"/>
                          <w:szCs w:val="18"/>
                          <w:lang w:val="fr-FR"/>
                        </w:rPr>
                        <w:t>Scrum</w:t>
                      </w:r>
                      <w:proofErr w:type="spellEnd"/>
                    </w:p>
                    <w:p w:rsidR="00823159" w:rsidRDefault="00823159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14F1EB9" wp14:editId="735A536E">
                <wp:simplePos x="0" y="0"/>
                <wp:positionH relativeFrom="column">
                  <wp:posOffset>1353185</wp:posOffset>
                </wp:positionH>
                <wp:positionV relativeFrom="paragraph">
                  <wp:posOffset>1241425</wp:posOffset>
                </wp:positionV>
                <wp:extent cx="2475230" cy="1724660"/>
                <wp:effectExtent l="38100" t="38100" r="115570" b="123190"/>
                <wp:wrapNone/>
                <wp:docPr id="247" name="Zone de text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230" cy="1724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</w:pPr>
                            <w:r w:rsidRPr="00F541F9"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  <w:t xml:space="preserve">Langages de programmation: </w:t>
                            </w:r>
                          </w:p>
                          <w:p w:rsidR="00823159" w:rsidRPr="00F541F9" w:rsidRDefault="00823159" w:rsidP="002861DC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u w:val="single"/>
                                <w:lang w:val="fr-FR"/>
                              </w:rPr>
                            </w:pPr>
                          </w:p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053851E8" wp14:editId="5CAAEFD8">
                                  <wp:extent cx="360000" cy="360000"/>
                                  <wp:effectExtent l="0" t="0" r="0" b="2540"/>
                                  <wp:docPr id="298" name="Imag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tml5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24C02503" wp14:editId="7A589B02">
                                  <wp:extent cx="256660" cy="360000"/>
                                  <wp:effectExtent l="0" t="0" r="0" b="2540"/>
                                  <wp:docPr id="299" name="Image 2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ss3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666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343FA166" wp14:editId="081FA1B2">
                                  <wp:extent cx="360000" cy="360000"/>
                                  <wp:effectExtent l="0" t="0" r="0" b="2540"/>
                                  <wp:docPr id="300" name="Imag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avascript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drawing>
                                <wp:inline distT="0" distB="0" distL="0" distR="0" wp14:anchorId="408AE2C2" wp14:editId="2B2A160D">
                                  <wp:extent cx="373425" cy="360000"/>
                                  <wp:effectExtent l="0" t="0" r="7620" b="2540"/>
                                  <wp:docPr id="301" name="Imag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react-logo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25">
                                                    <a14:imgEffect>
                                                      <a14:saturation sat="3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425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3159" w:rsidRPr="00262F9F" w:rsidRDefault="00823159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8"/>
                                <w:szCs w:val="8"/>
                                <w:lang w:val="fr-FR" w:eastAsia="fr-FR"/>
                              </w:rPr>
                            </w:pPr>
                          </w:p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089CC7F1" wp14:editId="01AF2C84">
                                  <wp:extent cx="288000" cy="288000"/>
                                  <wp:effectExtent l="0" t="0" r="0" b="0"/>
                                  <wp:docPr id="302" name="Image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typescrip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8000" cy="28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noProof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384B6DC4" wp14:editId="40BEB952">
                                  <wp:extent cx="360000" cy="360000"/>
                                  <wp:effectExtent l="0" t="0" r="0" b="2540"/>
                                  <wp:docPr id="303" name="Imag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ngular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6FD84359" wp14:editId="569C8EE3">
                                  <wp:extent cx="360000" cy="360000"/>
                                  <wp:effectExtent l="0" t="0" r="2540" b="2540"/>
                                  <wp:docPr id="304" name="Image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node.jp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4F228756" wp14:editId="7AAEC528">
                                  <wp:extent cx="540000" cy="163650"/>
                                  <wp:effectExtent l="0" t="0" r="0" b="8255"/>
                                  <wp:docPr id="305" name="Image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express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1636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1DCE8459" wp14:editId="16B804B4">
                                  <wp:extent cx="307166" cy="360000"/>
                                  <wp:effectExtent l="0" t="0" r="0" b="2540"/>
                                  <wp:docPr id="306" name="Image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ongoDB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7166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3159" w:rsidRPr="00262F9F" w:rsidRDefault="00823159">
                            <w:pP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8"/>
                                <w:szCs w:val="8"/>
                                <w:lang w:val="fr-FR" w:eastAsia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2C9933F9" wp14:editId="0C6BB558">
                                  <wp:extent cx="360000" cy="225649"/>
                                  <wp:effectExtent l="0" t="0" r="2540" b="3175"/>
                                  <wp:docPr id="308" name="Image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hp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2256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sz w:val="22"/>
                                <w:szCs w:val="22"/>
                                <w:lang w:val="fr-FR" w:eastAsia="fr-FR"/>
                              </w:rPr>
                              <w:drawing>
                                <wp:inline distT="0" distB="0" distL="0" distR="0" wp14:anchorId="1B18BB4D" wp14:editId="1ED633A5">
                                  <wp:extent cx="543447" cy="252000"/>
                                  <wp:effectExtent l="0" t="0" r="0" b="0"/>
                                  <wp:docPr id="309" name="Image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ysql.jp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3447" cy="252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7" o:spid="_x0000_s1037" type="#_x0000_t202" style="position:absolute;margin-left:106.55pt;margin-top:97.75pt;width:194.9pt;height:135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</w:pPr>
                      <w:r w:rsidRPr="00F541F9"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  <w:t xml:space="preserve">Langages de programmation: </w:t>
                      </w:r>
                    </w:p>
                    <w:p w:rsidR="00823159" w:rsidRPr="00F541F9" w:rsidRDefault="00823159" w:rsidP="002861DC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u w:val="single"/>
                          <w:lang w:val="fr-FR"/>
                        </w:rPr>
                      </w:pPr>
                    </w:p>
                    <w:p w:rsidR="00823159" w:rsidRDefault="00823159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053851E8" wp14:editId="5CAAEFD8">
                            <wp:extent cx="360000" cy="360000"/>
                            <wp:effectExtent l="0" t="0" r="0" b="2540"/>
                            <wp:docPr id="298" name="Image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tml5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24C02503" wp14:editId="7A589B02">
                            <wp:extent cx="256660" cy="360000"/>
                            <wp:effectExtent l="0" t="0" r="0" b="2540"/>
                            <wp:docPr id="299" name="Image 2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ss3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666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343FA166" wp14:editId="081FA1B2">
                            <wp:extent cx="360000" cy="360000"/>
                            <wp:effectExtent l="0" t="0" r="0" b="2540"/>
                            <wp:docPr id="300" name="Image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javascript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drawing>
                          <wp:inline distT="0" distB="0" distL="0" distR="0" wp14:anchorId="408AE2C2" wp14:editId="2B2A160D">
                            <wp:extent cx="373425" cy="360000"/>
                            <wp:effectExtent l="0" t="0" r="7620" b="2540"/>
                            <wp:docPr id="301" name="Imag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react-logo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25">
                                              <a14:imgEffect>
                                                <a14:saturation sat="3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425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3159" w:rsidRPr="00262F9F" w:rsidRDefault="00823159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sz w:val="8"/>
                          <w:szCs w:val="8"/>
                          <w:lang w:val="fr-FR" w:eastAsia="fr-FR"/>
                        </w:rPr>
                      </w:pPr>
                    </w:p>
                    <w:p w:rsidR="00823159" w:rsidRDefault="00823159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</w:pP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089CC7F1" wp14:editId="01AF2C84">
                            <wp:extent cx="288000" cy="288000"/>
                            <wp:effectExtent l="0" t="0" r="0" b="0"/>
                            <wp:docPr id="302" name="Image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typescript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8000" cy="28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noProof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 w:cs="Arial"/>
                          <w:noProof/>
                          <w:lang w:val="fr-FR" w:eastAsia="fr-FR"/>
                        </w:rPr>
                        <w:drawing>
                          <wp:inline distT="0" distB="0" distL="0" distR="0" wp14:anchorId="384B6DC4" wp14:editId="40BEB952">
                            <wp:extent cx="360000" cy="360000"/>
                            <wp:effectExtent l="0" t="0" r="0" b="2540"/>
                            <wp:docPr id="303" name="Imag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ngular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6FD84359" wp14:editId="569C8EE3">
                            <wp:extent cx="360000" cy="360000"/>
                            <wp:effectExtent l="0" t="0" r="2540" b="2540"/>
                            <wp:docPr id="304" name="Image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node.jp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4F228756" wp14:editId="7AAEC528">
                            <wp:extent cx="540000" cy="163650"/>
                            <wp:effectExtent l="0" t="0" r="0" b="8255"/>
                            <wp:docPr id="305" name="Image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express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1636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1DCE8459" wp14:editId="16B804B4">
                            <wp:extent cx="307166" cy="360000"/>
                            <wp:effectExtent l="0" t="0" r="0" b="2540"/>
                            <wp:docPr id="306" name="Image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ongoDB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7166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3159" w:rsidRPr="00262F9F" w:rsidRDefault="00823159">
                      <w:pPr>
                        <w:rPr>
                          <w:rFonts w:ascii="Arial" w:hAnsi="Arial"/>
                          <w:b/>
                          <w:noProof/>
                          <w:color w:val="000000"/>
                          <w:sz w:val="8"/>
                          <w:szCs w:val="8"/>
                          <w:lang w:val="fr-FR" w:eastAsia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2C9933F9" wp14:editId="0C6BB558">
                            <wp:extent cx="360000" cy="225649"/>
                            <wp:effectExtent l="0" t="0" r="2540" b="3175"/>
                            <wp:docPr id="308" name="Image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hp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2256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sz w:val="22"/>
                          <w:szCs w:val="22"/>
                          <w:lang w:val="fr-FR" w:eastAsia="fr-FR"/>
                        </w:rPr>
                        <w:drawing>
                          <wp:inline distT="0" distB="0" distL="0" distR="0" wp14:anchorId="1B18BB4D" wp14:editId="1ED633A5">
                            <wp:extent cx="543447" cy="252000"/>
                            <wp:effectExtent l="0" t="0" r="0" b="0"/>
                            <wp:docPr id="309" name="Image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ysql.jp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3447" cy="252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B3F93F3" wp14:editId="011BCE30">
                <wp:simplePos x="0" y="0"/>
                <wp:positionH relativeFrom="column">
                  <wp:posOffset>-782320</wp:posOffset>
                </wp:positionH>
                <wp:positionV relativeFrom="paragraph">
                  <wp:posOffset>1067435</wp:posOffset>
                </wp:positionV>
                <wp:extent cx="7376795" cy="0"/>
                <wp:effectExtent l="38100" t="38100" r="52705" b="95250"/>
                <wp:wrapNone/>
                <wp:docPr id="31" name="Connecteur droi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679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1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1.6pt,84.05pt" to="519.25pt,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C1B31F" wp14:editId="7C018221">
                <wp:simplePos x="0" y="0"/>
                <wp:positionH relativeFrom="column">
                  <wp:posOffset>-929005</wp:posOffset>
                </wp:positionH>
                <wp:positionV relativeFrom="paragraph">
                  <wp:posOffset>243978</wp:posOffset>
                </wp:positionV>
                <wp:extent cx="7208520" cy="477078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8520" cy="4770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4FF4" w:rsidRPr="00124FF4" w:rsidRDefault="00124FF4" w:rsidP="00124FF4">
                            <w:pPr>
                              <w:pStyle w:val="NormalWeb"/>
                              <w:spacing w:before="0" w:beforeAutospacing="0" w:after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124FF4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M'appuyant sur mon diplôme en programmation, J'enrichis mes compétences avec les technologies actuelles.</w:t>
                            </w:r>
                          </w:p>
                          <w:p w:rsidR="00124FF4" w:rsidRPr="00124FF4" w:rsidRDefault="00124FF4" w:rsidP="00124FF4">
                            <w:pPr>
                              <w:pStyle w:val="NormalWeb"/>
                              <w:spacing w:before="0" w:beforeAutospacing="0" w:after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124FF4">
                              <w:rPr>
                                <w:rFonts w:ascii="Arial" w:hAnsi="Arial" w:cs="Arial"/>
                                <w:bCs/>
                                <w:sz w:val="22"/>
                                <w:szCs w:val="22"/>
                              </w:rPr>
                              <w:t>Esprit d’équipe et curiosité font de moi une développeuse attentive et réactive aux évolutions du métier.</w:t>
                            </w:r>
                          </w:p>
                          <w:p w:rsidR="00823159" w:rsidRPr="00124FF4" w:rsidRDefault="00823159" w:rsidP="000817C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124FF4"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fr-FR"/>
                              </w:rPr>
                              <w:t xml:space="preserve">      </w:t>
                            </w:r>
                          </w:p>
                          <w:p w:rsidR="00823159" w:rsidRPr="00124FF4" w:rsidRDefault="00823159" w:rsidP="00182B9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:rsidR="00823159" w:rsidRPr="00124FF4" w:rsidRDefault="00823159" w:rsidP="00182B90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38" type="#_x0000_t202" style="position:absolute;margin-left:-73.15pt;margin-top:19.2pt;width:567.6pt;height:3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" filled="f" stroked="f" strokeweight=".5pt">
                <v:textbox>
                  <w:txbxContent>
                    <w:p w:rsidR="00124FF4" w:rsidRPr="00124FF4" w:rsidRDefault="00124FF4" w:rsidP="00124FF4">
                      <w:pPr>
                        <w:pStyle w:val="NormalWeb"/>
                        <w:spacing w:before="0" w:beforeAutospacing="0" w:after="0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124FF4">
                        <w:rPr>
                          <w:rFonts w:ascii="Arial" w:hAnsi="Arial" w:cs="Arial"/>
                          <w:bCs/>
                          <w:sz w:val="22"/>
                          <w:szCs w:val="22"/>
                        </w:rPr>
                        <w:t>M'appuyant sur mon diplôme en programmation, J'enrichis mes compétences avec les technologies actuelles.</w:t>
                      </w:r>
                    </w:p>
                    <w:p w:rsidR="00124FF4" w:rsidRPr="00124FF4" w:rsidRDefault="00124FF4" w:rsidP="00124FF4">
                      <w:pPr>
                        <w:pStyle w:val="NormalWeb"/>
                        <w:spacing w:before="0" w:beforeAutospacing="0" w:after="0"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124FF4">
                        <w:rPr>
                          <w:rFonts w:ascii="Arial" w:hAnsi="Arial" w:cs="Arial"/>
                          <w:bCs/>
                          <w:sz w:val="22"/>
                          <w:szCs w:val="22"/>
                        </w:rPr>
                        <w:t>Esprit d’équipe et curiosité font de moi une développeuse attentive et réactive aux évolutions du métier.</w:t>
                      </w:r>
                    </w:p>
                    <w:p w:rsidR="00823159" w:rsidRPr="00124FF4" w:rsidRDefault="00823159" w:rsidP="000817C6">
                      <w:pPr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</w:pPr>
                      <w:r w:rsidRPr="00124FF4">
                        <w:rPr>
                          <w:rFonts w:ascii="Arial" w:hAnsi="Arial" w:cs="Arial"/>
                          <w:sz w:val="22"/>
                          <w:szCs w:val="22"/>
                          <w:lang w:val="fr-FR"/>
                        </w:rPr>
                        <w:t xml:space="preserve">      </w:t>
                      </w:r>
                    </w:p>
                    <w:p w:rsidR="00823159" w:rsidRPr="00124FF4" w:rsidRDefault="00823159" w:rsidP="00182B90">
                      <w:pPr>
                        <w:rPr>
                          <w:rFonts w:ascii="Arial" w:hAnsi="Arial" w:cs="Arial"/>
                          <w:sz w:val="18"/>
                          <w:szCs w:val="18"/>
                          <w:lang w:val="fr-FR"/>
                        </w:rPr>
                      </w:pPr>
                    </w:p>
                    <w:p w:rsidR="00823159" w:rsidRPr="00124FF4" w:rsidRDefault="00823159" w:rsidP="00182B90">
                      <w:pPr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5ADC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969532B" wp14:editId="48A851F1">
                <wp:simplePos x="0" y="0"/>
                <wp:positionH relativeFrom="column">
                  <wp:posOffset>-794385</wp:posOffset>
                </wp:positionH>
                <wp:positionV relativeFrom="paragraph">
                  <wp:posOffset>6746875</wp:posOffset>
                </wp:positionV>
                <wp:extent cx="7381240" cy="0"/>
                <wp:effectExtent l="38100" t="38100" r="67310" b="95250"/>
                <wp:wrapNone/>
                <wp:docPr id="42" name="Connecteur droit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81240" cy="0"/>
                        </a:xfrm>
                        <a:prstGeom prst="line">
                          <a:avLst/>
                        </a:prstGeom>
                        <a:noFill/>
                        <a:ln w="254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42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2.55pt,531.25pt" to="518.65pt,5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" strokecolor="#4f81bd" strokeweight="2pt">
                <v:shadow on="t" color="black" opacity="24903f" origin=",.5" offset="0,.55556mm"/>
              </v:line>
            </w:pict>
          </mc:Fallback>
        </mc:AlternateContent>
      </w:r>
      <w:r w:rsidR="005B5ADC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C5C62AA" wp14:editId="7F4204F9">
                <wp:simplePos x="0" y="0"/>
                <wp:positionH relativeFrom="column">
                  <wp:posOffset>-897890</wp:posOffset>
                </wp:positionH>
                <wp:positionV relativeFrom="paragraph">
                  <wp:posOffset>6478270</wp:posOffset>
                </wp:positionV>
                <wp:extent cx="7155180" cy="1518285"/>
                <wp:effectExtent l="0" t="0" r="7620" b="5715"/>
                <wp:wrapSquare wrapText="bothSides"/>
                <wp:docPr id="37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55180" cy="1518285"/>
                        </a:xfrm>
                        <a:prstGeom prst="round1Rect">
                          <a:avLst>
                            <a:gd name="adj" fmla="val 0"/>
                          </a:avLst>
                        </a:prstGeom>
                        <a:solidFill>
                          <a:sysClr val="window" lastClr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23159" w:rsidRDefault="00823159" w:rsidP="00E77544">
                            <w:pPr>
                              <w:rPr>
                                <w:rFonts w:ascii="Arial" w:hAnsi="Arial"/>
                                <w:b/>
                                <w:color w:val="76923C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4C099C">
                              <w:rPr>
                                <w:rFonts w:ascii="Arial" w:hAnsi="Arial"/>
                                <w:b/>
                                <w:color w:val="0070C0"/>
                                <w:sz w:val="28"/>
                                <w:szCs w:val="28"/>
                                <w:lang w:val="fr-FR"/>
                              </w:rPr>
                              <w:t>EXPERIENCES</w:t>
                            </w:r>
                            <w:r w:rsidRPr="00DE6E8B">
                              <w:rPr>
                                <w:rFonts w:ascii="Arial" w:hAnsi="Arial"/>
                                <w:b/>
                                <w:color w:val="76923C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</w:p>
                          <w:p w:rsidR="00823159" w:rsidRPr="00927DC0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</w:p>
                          <w:p w:rsidR="00823159" w:rsidRPr="00DE6E8B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B5ADC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2016-2017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</w:t>
                            </w:r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Employée serriste (Serres Le Nard, </w:t>
                            </w:r>
                            <w:proofErr w:type="spellStart"/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Plougastel</w:t>
                            </w:r>
                            <w:proofErr w:type="spellEnd"/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)</w:t>
                            </w:r>
                          </w:p>
                          <w:p w:rsidR="00823159" w:rsidRPr="002F5153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  <w:p w:rsidR="00823159" w:rsidRPr="005B5ADC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5B5ADC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2014-2016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 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</w:t>
                            </w:r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Hôtesse de caisse (Super U, Carrefour, Plouzané–Brest)</w:t>
                            </w:r>
                          </w:p>
                          <w:p w:rsidR="00823159" w:rsidRPr="002F5153" w:rsidRDefault="00823159" w:rsidP="00E7754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  <w:p w:rsidR="00823159" w:rsidRPr="005B5ADC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 w:rsidRPr="005B5ADC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2012-2014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> 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</w:t>
                            </w:r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Animatrice de marche nordique (MPT Pen Ar Creach, Brest).</w:t>
                            </w:r>
                          </w:p>
                          <w:p w:rsidR="00823159" w:rsidRPr="002F5153" w:rsidRDefault="00823159" w:rsidP="00E77544">
                            <w:pPr>
                              <w:ind w:left="2124"/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Pr="00DE6E8B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5B5ADC">
                              <w:rPr>
                                <w:rFonts w:ascii="Arial" w:hAnsi="Arial"/>
                                <w:color w:val="000000"/>
                                <w:lang w:val="fr-FR"/>
                              </w:rPr>
                              <w:t>2005-2008</w:t>
                            </w:r>
                            <w:r w:rsidRPr="00DE6E8B"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  </w:t>
                            </w: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  <w:lang w:val="fr-FR"/>
                              </w:rPr>
                              <w:t xml:space="preserve">  </w:t>
                            </w:r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Archiviste (bibliothèque de l’école primaire de </w:t>
                            </w:r>
                            <w:proofErr w:type="spellStart"/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Kérichen</w:t>
                            </w:r>
                            <w:proofErr w:type="spellEnd"/>
                            <w:r w:rsidRPr="005B5ADC">
                              <w:rPr>
                                <w:rFonts w:ascii="Arial" w:hAnsi="Arial"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, Brest)</w:t>
                            </w:r>
                          </w:p>
                          <w:p w:rsidR="00823159" w:rsidRPr="00C57381" w:rsidRDefault="00823159" w:rsidP="00E77544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22"/>
                                <w:lang w:val="fr-FR"/>
                              </w:rPr>
                            </w:pPr>
                          </w:p>
                          <w:p w:rsidR="00823159" w:rsidRPr="00C57381" w:rsidRDefault="00823159" w:rsidP="00E77544">
                            <w:pPr>
                              <w:rPr>
                                <w:rFonts w:ascii="Arial" w:hAnsi="Arial"/>
                                <w:color w:val="000000"/>
                                <w:sz w:val="14"/>
                                <w:szCs w:val="20"/>
                              </w:rPr>
                            </w:pPr>
                          </w:p>
                          <w:p w:rsidR="00823159" w:rsidRPr="00C57381" w:rsidRDefault="00823159" w:rsidP="00E77544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style="position:absolute;margin-left:-70.7pt;margin-top:510.1pt;width:563.4pt;height:119.5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155180,15182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" adj="-11796480,,5400" path="m,l7155180,r,l7155180,1518285,,1518285,,xe" fillcolor="window" stroked="f">
                <v:stroke joinstyle="miter"/>
                <v:formulas/>
                <v:path o:connecttype="custom" o:connectlocs="0,0;7155180,0;7155180,0;7155180,1518285;0,1518285;0,0" o:connectangles="0,0,0,0,0,0" textboxrect="0,0,7155180,1518285"/>
                <v:textbox>
                  <w:txbxContent>
                    <w:p w:rsidR="00823159" w:rsidRDefault="00823159" w:rsidP="00E77544">
                      <w:pPr>
                        <w:rPr>
                          <w:rFonts w:ascii="Arial" w:hAnsi="Arial"/>
                          <w:b/>
                          <w:color w:val="76923C"/>
                          <w:sz w:val="28"/>
                          <w:szCs w:val="28"/>
                          <w:lang w:val="fr-FR"/>
                        </w:rPr>
                      </w:pPr>
                      <w:r w:rsidRPr="004C099C">
                        <w:rPr>
                          <w:rFonts w:ascii="Arial" w:hAnsi="Arial"/>
                          <w:b/>
                          <w:color w:val="0070C0"/>
                          <w:sz w:val="28"/>
                          <w:szCs w:val="28"/>
                          <w:lang w:val="fr-FR"/>
                        </w:rPr>
                        <w:t>EXPERIENCES</w:t>
                      </w:r>
                      <w:r w:rsidRPr="00DE6E8B">
                        <w:rPr>
                          <w:rFonts w:ascii="Arial" w:hAnsi="Arial"/>
                          <w:b/>
                          <w:color w:val="76923C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</w:p>
                    <w:p w:rsidR="00823159" w:rsidRPr="00927DC0" w:rsidRDefault="00823159" w:rsidP="00E7754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</w:p>
                    <w:p w:rsidR="00823159" w:rsidRPr="00DE6E8B" w:rsidRDefault="00823159" w:rsidP="00E7754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5B5ADC">
                        <w:rPr>
                          <w:rFonts w:ascii="Arial" w:hAnsi="Arial"/>
                          <w:color w:val="000000"/>
                          <w:lang w:val="fr-FR"/>
                        </w:rPr>
                        <w:t>2016-2017</w:t>
                      </w:r>
                      <w:r w:rsidRPr="00DE6E8B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</w:t>
                      </w:r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Employée serriste (Serres Le Nard, </w:t>
                      </w:r>
                      <w:proofErr w:type="spellStart"/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Plougastel</w:t>
                      </w:r>
                      <w:proofErr w:type="spellEnd"/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)</w:t>
                      </w:r>
                    </w:p>
                    <w:p w:rsidR="00823159" w:rsidRPr="002F5153" w:rsidRDefault="00823159" w:rsidP="00E77544">
                      <w:pPr>
                        <w:rPr>
                          <w:rFonts w:ascii="Arial" w:hAnsi="Arial"/>
                          <w:color w:val="000000"/>
                          <w:sz w:val="12"/>
                          <w:szCs w:val="12"/>
                          <w:lang w:val="fr-FR"/>
                        </w:rPr>
                      </w:pPr>
                    </w:p>
                    <w:p w:rsidR="00823159" w:rsidRPr="005B5ADC" w:rsidRDefault="00823159" w:rsidP="00E77544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 w:rsidRPr="005B5ADC">
                        <w:rPr>
                          <w:rFonts w:ascii="Arial" w:hAnsi="Arial"/>
                          <w:color w:val="000000"/>
                          <w:lang w:val="fr-FR"/>
                        </w:rPr>
                        <w:t>2014-2016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 </w:t>
                      </w:r>
                      <w:r w:rsidRPr="00DE6E8B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</w:t>
                      </w:r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Hôtesse de caisse (Super U, Carrefour, Plouzané–Brest)</w:t>
                      </w:r>
                    </w:p>
                    <w:p w:rsidR="00823159" w:rsidRPr="002F5153" w:rsidRDefault="00823159" w:rsidP="00E77544">
                      <w:pPr>
                        <w:rPr>
                          <w:rFonts w:ascii="Arial" w:hAnsi="Arial"/>
                          <w:b/>
                          <w:color w:val="000000"/>
                          <w:sz w:val="12"/>
                          <w:szCs w:val="12"/>
                          <w:lang w:val="fr-FR"/>
                        </w:rPr>
                      </w:pPr>
                    </w:p>
                    <w:p w:rsidR="00823159" w:rsidRPr="005B5ADC" w:rsidRDefault="00823159" w:rsidP="00E77544">
                      <w:pPr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 w:rsidRPr="005B5ADC">
                        <w:rPr>
                          <w:rFonts w:ascii="Arial" w:hAnsi="Arial"/>
                          <w:color w:val="000000"/>
                          <w:lang w:val="fr-FR"/>
                        </w:rPr>
                        <w:t>2012-2014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> </w:t>
                      </w:r>
                      <w:r w:rsidRPr="00DE6E8B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</w:t>
                      </w:r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Animatrice de marche nordique (MPT Pen Ar Creach, Brest).</w:t>
                      </w:r>
                    </w:p>
                    <w:p w:rsidR="00823159" w:rsidRPr="002F5153" w:rsidRDefault="00823159" w:rsidP="00E77544">
                      <w:pPr>
                        <w:ind w:left="2124"/>
                        <w:rPr>
                          <w:rFonts w:ascii="Arial" w:hAnsi="Arial"/>
                          <w:b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Pr="00DE6E8B" w:rsidRDefault="00823159" w:rsidP="00E77544">
                      <w:pP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</w:pPr>
                      <w:r w:rsidRPr="005B5ADC">
                        <w:rPr>
                          <w:rFonts w:ascii="Arial" w:hAnsi="Arial"/>
                          <w:color w:val="000000"/>
                          <w:lang w:val="fr-FR"/>
                        </w:rPr>
                        <w:t>2005-2008</w:t>
                      </w:r>
                      <w:r w:rsidRPr="00DE6E8B"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  </w:t>
                      </w: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  <w:lang w:val="fr-FR"/>
                        </w:rPr>
                        <w:t xml:space="preserve">  </w:t>
                      </w:r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Archiviste (bibliothèque de l’école primaire de </w:t>
                      </w:r>
                      <w:proofErr w:type="spellStart"/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Kérichen</w:t>
                      </w:r>
                      <w:proofErr w:type="spellEnd"/>
                      <w:r w:rsidRPr="005B5ADC">
                        <w:rPr>
                          <w:rFonts w:ascii="Arial" w:hAnsi="Arial"/>
                          <w:color w:val="000000"/>
                          <w:sz w:val="22"/>
                          <w:szCs w:val="22"/>
                          <w:lang w:val="fr-FR"/>
                        </w:rPr>
                        <w:t>, Brest)</w:t>
                      </w:r>
                    </w:p>
                    <w:p w:rsidR="00823159" w:rsidRPr="00C57381" w:rsidRDefault="00823159" w:rsidP="00E77544">
                      <w:pPr>
                        <w:rPr>
                          <w:rFonts w:ascii="Arial" w:hAnsi="Arial"/>
                          <w:b/>
                          <w:color w:val="000000"/>
                          <w:sz w:val="16"/>
                          <w:szCs w:val="22"/>
                          <w:lang w:val="fr-FR"/>
                        </w:rPr>
                      </w:pPr>
                    </w:p>
                    <w:p w:rsidR="00823159" w:rsidRPr="00C57381" w:rsidRDefault="00823159" w:rsidP="00E77544">
                      <w:pPr>
                        <w:rPr>
                          <w:rFonts w:ascii="Arial" w:hAnsi="Arial"/>
                          <w:color w:val="000000"/>
                          <w:sz w:val="14"/>
                          <w:szCs w:val="20"/>
                        </w:rPr>
                      </w:pPr>
                    </w:p>
                    <w:p w:rsidR="00823159" w:rsidRPr="00C57381" w:rsidRDefault="00823159" w:rsidP="00E77544">
                      <w:pPr>
                        <w:rPr>
                          <w:color w:val="000000"/>
                          <w:sz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37929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5D1BF33" wp14:editId="3AA0E45D">
                <wp:simplePos x="0" y="0"/>
                <wp:positionH relativeFrom="column">
                  <wp:posOffset>-812800</wp:posOffset>
                </wp:positionH>
                <wp:positionV relativeFrom="paragraph">
                  <wp:posOffset>8281670</wp:posOffset>
                </wp:positionV>
                <wp:extent cx="7376160" cy="0"/>
                <wp:effectExtent l="38100" t="38100" r="53340" b="95250"/>
                <wp:wrapNone/>
                <wp:docPr id="30" name="Connecteur droi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616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3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4pt,652.1pt" to="516.8pt,65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D37929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659FA6" wp14:editId="5AAA714E">
                <wp:simplePos x="0" y="0"/>
                <wp:positionH relativeFrom="column">
                  <wp:posOffset>-889635</wp:posOffset>
                </wp:positionH>
                <wp:positionV relativeFrom="paragraph">
                  <wp:posOffset>7995920</wp:posOffset>
                </wp:positionV>
                <wp:extent cx="7168515" cy="1354455"/>
                <wp:effectExtent l="0" t="0" r="0" b="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8515" cy="1354455"/>
                        </a:xfrm>
                        <a:prstGeom prst="round2SameRect">
                          <a:avLst>
                            <a:gd name="adj1" fmla="val 0"/>
                            <a:gd name="adj2" fmla="val 0"/>
                          </a:avLst>
                        </a:prstGeom>
                        <a:solidFill>
                          <a:schemeClr val="lt1"/>
                        </a:solidFill>
                        <a:ln w="9525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Pr="00C47130" w:rsidRDefault="00823159" w:rsidP="00F64E19">
                            <w:pP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28"/>
                                <w:szCs w:val="28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28"/>
                                <w:szCs w:val="28"/>
                                <w:lang w:val="fr-FR" w:eastAsia="fr-FR"/>
                              </w:rPr>
                              <w:t>CENTRES D’INTERETS</w:t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ab/>
                            </w:r>
                          </w:p>
                          <w:p w:rsidR="00823159" w:rsidRDefault="00823159" w:rsidP="008F5C1A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:rsidR="00823159" w:rsidRPr="000A61E4" w:rsidRDefault="00823159" w:rsidP="008F5C1A">
                            <w:pP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t xml:space="preserve">             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40" style="position:absolute;margin-left:-70.05pt;margin-top:629.6pt;width:564.45pt;height:106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7168515,135445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" adj="-11796480,,5400" path="m,l7168515,r,l7168515,1354455r,l,1354455r,l,,,xe" fillcolor="white [3201]" stroked="f">
                <v:stroke joinstyle="miter"/>
                <v:formulas/>
                <v:path arrowok="t" o:connecttype="custom" o:connectlocs="0,0;7168515,0;7168515,0;7168515,1354455;7168515,1354455;0,1354455;0,1354455;0,0;0,0" o:connectangles="0,0,0,0,0,0,0,0,0" textboxrect="0,0,7168515,1354455"/>
                <v:textbox>
                  <w:txbxContent>
                    <w:p w:rsidR="00823159" w:rsidRPr="00C47130" w:rsidRDefault="00823159" w:rsidP="00F64E19">
                      <w:pP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28"/>
                          <w:szCs w:val="28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28"/>
                          <w:szCs w:val="28"/>
                          <w:lang w:val="fr-FR" w:eastAsia="fr-FR"/>
                        </w:rPr>
                        <w:t>CENTRES D’INTERETS</w:t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ab/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ab/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ab/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ab/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ab/>
                      </w:r>
                    </w:p>
                    <w:p w:rsidR="00823159" w:rsidRDefault="00823159" w:rsidP="008F5C1A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</w:p>
                    <w:p w:rsidR="00823159" w:rsidRPr="000A61E4" w:rsidRDefault="00823159" w:rsidP="008F5C1A">
                      <w:pP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t xml:space="preserve">                  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927DC0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9226BB9" wp14:editId="488B66D8">
                <wp:simplePos x="0" y="0"/>
                <wp:positionH relativeFrom="column">
                  <wp:posOffset>3881120</wp:posOffset>
                </wp:positionH>
                <wp:positionV relativeFrom="paragraph">
                  <wp:posOffset>8448040</wp:posOffset>
                </wp:positionV>
                <wp:extent cx="2059305" cy="770890"/>
                <wp:effectExtent l="38100" t="38100" r="112395" b="105410"/>
                <wp:wrapNone/>
                <wp:docPr id="244" name="Zone de text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305" cy="77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Loisirs :</w:t>
                            </w:r>
                          </w:p>
                          <w:p w:rsidR="00823159" w:rsidRPr="00C57381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2"/>
                                <w:szCs w:val="12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5DDBA9AB" wp14:editId="4F08FD75">
                                  <wp:extent cx="360000" cy="360000"/>
                                  <wp:effectExtent l="0" t="0" r="2540" b="2540"/>
                                  <wp:docPr id="314" name="Image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machinecoudre.jp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26F04068" wp14:editId="69E39385">
                                  <wp:extent cx="393384" cy="396000"/>
                                  <wp:effectExtent l="0" t="0" r="6985" b="4445"/>
                                  <wp:docPr id="315" name="Imag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cartonnage.jpg"/>
                                          <pic:cNvPicPr/>
                                        </pic:nvPicPr>
                                        <pic:blipFill rotWithShape="1"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707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384" cy="396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5A9F48EE" wp14:editId="2BBDB6B7">
                                  <wp:extent cx="360000" cy="360000"/>
                                  <wp:effectExtent l="0" t="0" r="2540" b="2540"/>
                                  <wp:docPr id="316" name="Imag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iy.jp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36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 xml:space="preserve">   </w:t>
                            </w:r>
                            <w:r>
                              <w:rPr>
                                <w:rFonts w:ascii="Arial" w:hAnsi="Arial"/>
                                <w:b/>
                                <w:noProof/>
                                <w:color w:val="000000"/>
                                <w:lang w:val="fr-FR" w:eastAsia="fr-FR"/>
                              </w:rPr>
                              <w:drawing>
                                <wp:inline distT="0" distB="0" distL="0" distR="0" wp14:anchorId="281765AC" wp14:editId="24A42D23">
                                  <wp:extent cx="290880" cy="288000"/>
                                  <wp:effectExtent l="0" t="0" r="0" b="0"/>
                                  <wp:docPr id="317" name="Image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nterest.jp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880" cy="28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4" o:spid="_x0000_s1041" type="#_x0000_t202" style="position:absolute;margin-left:305.6pt;margin-top:665.2pt;width:162.15pt;height:60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Loisirs :</w:t>
                      </w:r>
                    </w:p>
                    <w:p w:rsidR="00823159" w:rsidRPr="00C57381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12"/>
                          <w:szCs w:val="12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 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5DDBA9AB" wp14:editId="4F08FD75">
                            <wp:extent cx="360000" cy="360000"/>
                            <wp:effectExtent l="0" t="0" r="2540" b="2540"/>
                            <wp:docPr id="314" name="Image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machinecoudre.jp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26F04068" wp14:editId="69E39385">
                            <wp:extent cx="393384" cy="396000"/>
                            <wp:effectExtent l="0" t="0" r="6985" b="4445"/>
                            <wp:docPr id="315" name="Imag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cartonnage.jpg"/>
                                    <pic:cNvPicPr/>
                                  </pic:nvPicPr>
                                  <pic:blipFill rotWithShape="1"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707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93384" cy="3960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5A9F48EE" wp14:editId="2BBDB6B7">
                            <wp:extent cx="360000" cy="360000"/>
                            <wp:effectExtent l="0" t="0" r="2540" b="2540"/>
                            <wp:docPr id="316" name="Imag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iy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36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 xml:space="preserve">   </w:t>
                      </w:r>
                      <w:r>
                        <w:rPr>
                          <w:rFonts w:ascii="Arial" w:hAnsi="Arial"/>
                          <w:b/>
                          <w:noProof/>
                          <w:color w:val="000000"/>
                          <w:lang w:val="fr-FR" w:eastAsia="fr-FR"/>
                        </w:rPr>
                        <w:drawing>
                          <wp:inline distT="0" distB="0" distL="0" distR="0" wp14:anchorId="281765AC" wp14:editId="24A42D23">
                            <wp:extent cx="290880" cy="288000"/>
                            <wp:effectExtent l="0" t="0" r="0" b="0"/>
                            <wp:docPr id="317" name="Image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nterest.jp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880" cy="28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DC0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6F54B68" wp14:editId="2B5A8D94">
                <wp:simplePos x="0" y="0"/>
                <wp:positionH relativeFrom="column">
                  <wp:posOffset>1304925</wp:posOffset>
                </wp:positionH>
                <wp:positionV relativeFrom="paragraph">
                  <wp:posOffset>8448040</wp:posOffset>
                </wp:positionV>
                <wp:extent cx="2258060" cy="770890"/>
                <wp:effectExtent l="38100" t="38100" r="123190" b="105410"/>
                <wp:wrapNone/>
                <wp:docPr id="245" name="Zone de text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8060" cy="77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Sports :</w:t>
                            </w:r>
                          </w:p>
                          <w:p w:rsidR="00823159" w:rsidRPr="004E7DD2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35ADF709" wp14:editId="6DEADEBF">
                                  <wp:extent cx="402173" cy="360000"/>
                                  <wp:effectExtent l="0" t="0" r="0" b="2540"/>
                                  <wp:docPr id="318" name="Imag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10771490-femme-qui-marche-nordique-Banque-d'images.jp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173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6670345A" wp14:editId="79956158">
                                  <wp:extent cx="360000" cy="360000"/>
                                  <wp:effectExtent l="0" t="0" r="2540" b="2540"/>
                                  <wp:docPr id="319" name="Imag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aquagym2.jp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40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72C46873" wp14:editId="73E7EACD">
                                  <wp:extent cx="470262" cy="288000"/>
                                  <wp:effectExtent l="0" t="0" r="6350" b="0"/>
                                  <wp:docPr id="64" name="Image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velo.jp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42">
                                                    <a14:imgEffect>
                                                      <a14:saturation sat="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0262" cy="28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70C0"/>
                                <w:sz w:val="36"/>
                                <w:szCs w:val="36"/>
                                <w:lang w:val="fr-FR" w:eastAsia="fr-FR"/>
                              </w:rPr>
                              <w:drawing>
                                <wp:inline distT="0" distB="0" distL="0" distR="0" wp14:anchorId="2327B163" wp14:editId="44CCE0A2">
                                  <wp:extent cx="360000" cy="360000"/>
                                  <wp:effectExtent l="0" t="0" r="2540" b="2540"/>
                                  <wp:docPr id="65" name="Imag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ki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5" o:spid="_x0000_s1042" type="#_x0000_t202" style="position:absolute;margin-left:102.75pt;margin-top:665.2pt;width:177.8pt;height:60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Sports :</w:t>
                      </w:r>
                    </w:p>
                    <w:p w:rsidR="00823159" w:rsidRPr="004E7DD2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35ADF709" wp14:editId="6DEADEBF">
                            <wp:extent cx="402173" cy="360000"/>
                            <wp:effectExtent l="0" t="0" r="0" b="2540"/>
                            <wp:docPr id="318" name="Imag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10771490-femme-qui-marche-nordique-Banque-d'images.jp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173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6670345A" wp14:editId="79956158">
                            <wp:extent cx="360000" cy="360000"/>
                            <wp:effectExtent l="0" t="0" r="2540" b="2540"/>
                            <wp:docPr id="319" name="Imag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quagym2.jp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40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72C46873" wp14:editId="73E7EACD">
                            <wp:extent cx="470262" cy="288000"/>
                            <wp:effectExtent l="0" t="0" r="6350" b="0"/>
                            <wp:docPr id="64" name="Image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velo.jp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42">
                                              <a14:imgEffect>
                                                <a14:saturation sat="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0262" cy="28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>
                        <w:rPr>
                          <w:rFonts w:ascii="Arial" w:hAnsi="Arial" w:cs="Arial"/>
                          <w:b/>
                          <w:noProof/>
                          <w:color w:val="0070C0"/>
                          <w:sz w:val="36"/>
                          <w:szCs w:val="36"/>
                          <w:lang w:val="fr-FR" w:eastAsia="fr-FR"/>
                        </w:rPr>
                        <w:drawing>
                          <wp:inline distT="0" distB="0" distL="0" distR="0" wp14:anchorId="2327B163" wp14:editId="44CCE0A2">
                            <wp:extent cx="360000" cy="360000"/>
                            <wp:effectExtent l="0" t="0" r="2540" b="2540"/>
                            <wp:docPr id="65" name="Imag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ki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27DC0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BF63477" wp14:editId="3F47A0EE">
                <wp:simplePos x="0" y="0"/>
                <wp:positionH relativeFrom="column">
                  <wp:posOffset>-548005</wp:posOffset>
                </wp:positionH>
                <wp:positionV relativeFrom="paragraph">
                  <wp:posOffset>8432165</wp:posOffset>
                </wp:positionV>
                <wp:extent cx="1502410" cy="770890"/>
                <wp:effectExtent l="38100" t="38100" r="116840" b="105410"/>
                <wp:wrapNone/>
                <wp:docPr id="246" name="Zone de text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410" cy="770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3159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Meetups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b/>
                                <w:color w:val="000000"/>
                                <w:sz w:val="22"/>
                                <w:szCs w:val="22"/>
                                <w:lang w:val="fr-FR"/>
                              </w:rPr>
                              <w:t> :</w:t>
                            </w:r>
                          </w:p>
                          <w:p w:rsidR="00823159" w:rsidRPr="004E7DD2" w:rsidRDefault="00823159">
                            <w:pPr>
                              <w:rPr>
                                <w:rFonts w:ascii="Arial" w:hAnsi="Arial"/>
                                <w:b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  <w:p w:rsidR="00823159" w:rsidRDefault="00823159"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drawing>
                                <wp:inline distT="0" distB="0" distL="0" distR="0" wp14:anchorId="680D7B31" wp14:editId="683BE62F">
                                  <wp:extent cx="360000" cy="360000"/>
                                  <wp:effectExtent l="0" t="0" r="2540" b="2540"/>
                                  <wp:docPr id="68" name="Image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restJS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</w:t>
                            </w:r>
                            <w:r>
                              <w:rPr>
                                <w:rFonts w:ascii="Arial" w:hAnsi="Arial"/>
                                <w:noProof/>
                                <w:color w:val="000000"/>
                                <w:sz w:val="20"/>
                                <w:szCs w:val="20"/>
                                <w:lang w:val="fr-FR" w:eastAsia="fr-FR"/>
                              </w:rPr>
                              <w:drawing>
                                <wp:inline distT="0" distB="0" distL="0" distR="0" wp14:anchorId="5CFA7BAE" wp14:editId="10679D8D">
                                  <wp:extent cx="540000" cy="360000"/>
                                  <wp:effectExtent l="0" t="0" r="0" b="2540"/>
                                  <wp:docPr id="71" name="Image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finistdevs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6" o:spid="_x0000_s1043" type="#_x0000_t202" style="position:absolute;margin-left:-43.15pt;margin-top:663.95pt;width:118.3pt;height:60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" fillcolor="white [3201]" strokeweight=".5pt">
                <v:shadow on="t" color="black" opacity="26214f" origin="-.5,-.5" offset=".74836mm,.74836mm"/>
                <v:textbox>
                  <w:txbxContent>
                    <w:p w:rsidR="00823159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</w:pPr>
                      <w:proofErr w:type="spellStart"/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Meetups</w:t>
                      </w:r>
                      <w:proofErr w:type="spellEnd"/>
                      <w:r>
                        <w:rPr>
                          <w:rFonts w:ascii="Arial" w:hAnsi="Arial"/>
                          <w:b/>
                          <w:color w:val="000000"/>
                          <w:sz w:val="22"/>
                          <w:szCs w:val="22"/>
                          <w:lang w:val="fr-FR"/>
                        </w:rPr>
                        <w:t> :</w:t>
                      </w:r>
                    </w:p>
                    <w:p w:rsidR="00823159" w:rsidRPr="004E7DD2" w:rsidRDefault="00823159">
                      <w:pPr>
                        <w:rPr>
                          <w:rFonts w:ascii="Arial" w:hAnsi="Arial"/>
                          <w:b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</w:p>
                    <w:p w:rsidR="00823159" w:rsidRDefault="00823159"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drawing>
                          <wp:inline distT="0" distB="0" distL="0" distR="0" wp14:anchorId="680D7B31" wp14:editId="683BE62F">
                            <wp:extent cx="360000" cy="360000"/>
                            <wp:effectExtent l="0" t="0" r="2540" b="2540"/>
                            <wp:docPr id="68" name="Image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restJS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</w:t>
                      </w:r>
                      <w:r>
                        <w:rPr>
                          <w:rFonts w:ascii="Arial" w:hAnsi="Arial"/>
                          <w:noProof/>
                          <w:color w:val="000000"/>
                          <w:sz w:val="20"/>
                          <w:szCs w:val="20"/>
                          <w:lang w:val="fr-FR" w:eastAsia="fr-FR"/>
                        </w:rPr>
                        <w:drawing>
                          <wp:inline distT="0" distB="0" distL="0" distR="0" wp14:anchorId="5CFA7BAE" wp14:editId="10679D8D">
                            <wp:extent cx="540000" cy="360000"/>
                            <wp:effectExtent l="0" t="0" r="0" b="2540"/>
                            <wp:docPr id="71" name="Image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finistdevs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0000" cy="36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05C46" w:rsidRPr="00405C46">
        <w:rPr>
          <w:rFonts w:ascii="Arial" w:hAnsi="Arial" w:cs="Arial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9F5B349" wp14:editId="21EBD5C8">
                <wp:simplePos x="0" y="0"/>
                <wp:positionH relativeFrom="column">
                  <wp:posOffset>-1080135</wp:posOffset>
                </wp:positionH>
                <wp:positionV relativeFrom="paragraph">
                  <wp:posOffset>29017</wp:posOffset>
                </wp:positionV>
                <wp:extent cx="7560945" cy="15240"/>
                <wp:effectExtent l="38100" t="38100" r="59055" b="80010"/>
                <wp:wrapNone/>
                <wp:docPr id="15" name="Connecteur droi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0945" cy="152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5" o:spid="_x0000_s1026" style="position:absolute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05pt,2.3pt" to="510.3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 w:rsidR="00AC14CD" w:rsidRPr="00405C46">
        <w:rPr>
          <w:rFonts w:ascii="Arial" w:hAnsi="Arial" w:cs="Arial"/>
          <w:b/>
          <w:noProof/>
          <w:color w:val="000000"/>
          <w:sz w:val="20"/>
          <w:szCs w:val="20"/>
          <w:lang w:val="fr-FR" w:eastAsia="fr-FR"/>
        </w:rPr>
        <w:drawing>
          <wp:anchor distT="0" distB="0" distL="114300" distR="114300" simplePos="0" relativeHeight="251724800" behindDoc="0" locked="0" layoutInCell="1" allowOverlap="1" wp14:anchorId="132AD99C" wp14:editId="6DEAFD4D">
            <wp:simplePos x="0" y="0"/>
            <wp:positionH relativeFrom="column">
              <wp:posOffset>-1513205</wp:posOffset>
            </wp:positionH>
            <wp:positionV relativeFrom="paragraph">
              <wp:posOffset>2342515</wp:posOffset>
            </wp:positionV>
            <wp:extent cx="256540" cy="359410"/>
            <wp:effectExtent l="0" t="0" r="0" b="254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s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4CD" w:rsidRPr="00405C46">
        <w:rPr>
          <w:rFonts w:ascii="Arial" w:hAnsi="Arial" w:cs="Arial"/>
          <w:b/>
          <w:noProof/>
          <w:color w:val="000000"/>
          <w:sz w:val="20"/>
          <w:szCs w:val="20"/>
          <w:lang w:val="fr-FR" w:eastAsia="fr-FR"/>
        </w:rPr>
        <w:drawing>
          <wp:anchor distT="0" distB="0" distL="114300" distR="114300" simplePos="0" relativeHeight="251723776" behindDoc="0" locked="0" layoutInCell="1" allowOverlap="1" wp14:anchorId="6B0465B0" wp14:editId="22BDEE60">
            <wp:simplePos x="0" y="0"/>
            <wp:positionH relativeFrom="column">
              <wp:posOffset>-1904365</wp:posOffset>
            </wp:positionH>
            <wp:positionV relativeFrom="paragraph">
              <wp:posOffset>2345055</wp:posOffset>
            </wp:positionV>
            <wp:extent cx="359410" cy="359410"/>
            <wp:effectExtent l="0" t="0" r="0" b="254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70072" w:rsidRPr="00405C46" w:rsidSect="009C5AA0">
      <w:pgSz w:w="11900" w:h="16840"/>
      <w:pgMar w:top="1417" w:right="1701" w:bottom="1417" w:left="1701" w:header="1701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7FD5" w:rsidRDefault="00787FD5" w:rsidP="00A70072">
      <w:r>
        <w:separator/>
      </w:r>
    </w:p>
  </w:endnote>
  <w:endnote w:type="continuationSeparator" w:id="0">
    <w:p w:rsidR="00787FD5" w:rsidRDefault="00787FD5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7FD5" w:rsidRDefault="00787FD5" w:rsidP="00A70072">
      <w:r>
        <w:separator/>
      </w:r>
    </w:p>
  </w:footnote>
  <w:footnote w:type="continuationSeparator" w:id="0">
    <w:p w:rsidR="00787FD5" w:rsidRDefault="00787FD5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.75pt;height:15.75pt;visibility:visible;mso-wrap-style:square" o:bullet="t">
        <v:imagedata r:id="rId1" o:title=""/>
      </v:shape>
    </w:pict>
  </w:numPicBullet>
  <w:abstractNum w:abstractNumId="0">
    <w:nsid w:val="0ADA0A5D"/>
    <w:multiLevelType w:val="hybridMultilevel"/>
    <w:tmpl w:val="C4E86FAE"/>
    <w:lvl w:ilvl="0" w:tplc="223EED36">
      <w:start w:val="2017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>
      <o:colormru v:ext="edit" colors="#ff800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66C0"/>
    <w:rsid w:val="00034FF7"/>
    <w:rsid w:val="00055690"/>
    <w:rsid w:val="000614AC"/>
    <w:rsid w:val="000672A0"/>
    <w:rsid w:val="000817C6"/>
    <w:rsid w:val="000A61E4"/>
    <w:rsid w:val="000A6FC0"/>
    <w:rsid w:val="000B1644"/>
    <w:rsid w:val="000F10B0"/>
    <w:rsid w:val="000F3BB8"/>
    <w:rsid w:val="000F5703"/>
    <w:rsid w:val="00103D2E"/>
    <w:rsid w:val="00120D14"/>
    <w:rsid w:val="00124FF4"/>
    <w:rsid w:val="00150C16"/>
    <w:rsid w:val="00182B90"/>
    <w:rsid w:val="001879A4"/>
    <w:rsid w:val="001A0C8B"/>
    <w:rsid w:val="001D04A4"/>
    <w:rsid w:val="001E2A01"/>
    <w:rsid w:val="001E4355"/>
    <w:rsid w:val="001E62B5"/>
    <w:rsid w:val="001E6AF5"/>
    <w:rsid w:val="001F15BC"/>
    <w:rsid w:val="001F4FA5"/>
    <w:rsid w:val="002102F1"/>
    <w:rsid w:val="00234162"/>
    <w:rsid w:val="00262E5F"/>
    <w:rsid w:val="00262F9F"/>
    <w:rsid w:val="002861DC"/>
    <w:rsid w:val="002A3F84"/>
    <w:rsid w:val="002C1962"/>
    <w:rsid w:val="002E132A"/>
    <w:rsid w:val="002F287E"/>
    <w:rsid w:val="002F4DE2"/>
    <w:rsid w:val="002F5153"/>
    <w:rsid w:val="00320C31"/>
    <w:rsid w:val="00333105"/>
    <w:rsid w:val="003410ED"/>
    <w:rsid w:val="00345D8B"/>
    <w:rsid w:val="00370E0A"/>
    <w:rsid w:val="003742E0"/>
    <w:rsid w:val="003778BE"/>
    <w:rsid w:val="003835CC"/>
    <w:rsid w:val="00393F33"/>
    <w:rsid w:val="003A0BFB"/>
    <w:rsid w:val="003B044E"/>
    <w:rsid w:val="003C0E88"/>
    <w:rsid w:val="003C391B"/>
    <w:rsid w:val="003D68E7"/>
    <w:rsid w:val="003D7355"/>
    <w:rsid w:val="00403D67"/>
    <w:rsid w:val="00405C46"/>
    <w:rsid w:val="0040750D"/>
    <w:rsid w:val="00412430"/>
    <w:rsid w:val="004314E9"/>
    <w:rsid w:val="0044216C"/>
    <w:rsid w:val="00482978"/>
    <w:rsid w:val="004835EE"/>
    <w:rsid w:val="004A2D26"/>
    <w:rsid w:val="004A66C0"/>
    <w:rsid w:val="004B6791"/>
    <w:rsid w:val="004C099C"/>
    <w:rsid w:val="004C2578"/>
    <w:rsid w:val="004D1559"/>
    <w:rsid w:val="004E7DD2"/>
    <w:rsid w:val="004F25B4"/>
    <w:rsid w:val="004F2BFD"/>
    <w:rsid w:val="0052350A"/>
    <w:rsid w:val="00550D3F"/>
    <w:rsid w:val="005B5ADC"/>
    <w:rsid w:val="005B7B02"/>
    <w:rsid w:val="005D2FE9"/>
    <w:rsid w:val="005D6A96"/>
    <w:rsid w:val="00604B79"/>
    <w:rsid w:val="00645806"/>
    <w:rsid w:val="006477AF"/>
    <w:rsid w:val="00654D5B"/>
    <w:rsid w:val="00673B49"/>
    <w:rsid w:val="0068508B"/>
    <w:rsid w:val="006D0B50"/>
    <w:rsid w:val="006D5DD6"/>
    <w:rsid w:val="006F4424"/>
    <w:rsid w:val="00726711"/>
    <w:rsid w:val="00772767"/>
    <w:rsid w:val="00784EFA"/>
    <w:rsid w:val="00787FD5"/>
    <w:rsid w:val="007B3AE8"/>
    <w:rsid w:val="007C13AF"/>
    <w:rsid w:val="007F4D81"/>
    <w:rsid w:val="00823159"/>
    <w:rsid w:val="00833776"/>
    <w:rsid w:val="00857A9E"/>
    <w:rsid w:val="0087426A"/>
    <w:rsid w:val="00884602"/>
    <w:rsid w:val="008B360B"/>
    <w:rsid w:val="008B5E4D"/>
    <w:rsid w:val="008F2268"/>
    <w:rsid w:val="008F5C1A"/>
    <w:rsid w:val="00904AF3"/>
    <w:rsid w:val="009149F0"/>
    <w:rsid w:val="00927DC0"/>
    <w:rsid w:val="009943D0"/>
    <w:rsid w:val="009B596F"/>
    <w:rsid w:val="009C1538"/>
    <w:rsid w:val="009C5AA0"/>
    <w:rsid w:val="009E49EA"/>
    <w:rsid w:val="009F5CE7"/>
    <w:rsid w:val="009F5E7F"/>
    <w:rsid w:val="00A14D40"/>
    <w:rsid w:val="00A174A7"/>
    <w:rsid w:val="00A2020F"/>
    <w:rsid w:val="00A70072"/>
    <w:rsid w:val="00A80D13"/>
    <w:rsid w:val="00A81807"/>
    <w:rsid w:val="00A8756C"/>
    <w:rsid w:val="00A96997"/>
    <w:rsid w:val="00AB1553"/>
    <w:rsid w:val="00AB5E01"/>
    <w:rsid w:val="00AB6CB7"/>
    <w:rsid w:val="00AC14CD"/>
    <w:rsid w:val="00AD3A5C"/>
    <w:rsid w:val="00AE2DCB"/>
    <w:rsid w:val="00AF75EA"/>
    <w:rsid w:val="00B07E9F"/>
    <w:rsid w:val="00B25CFB"/>
    <w:rsid w:val="00B30887"/>
    <w:rsid w:val="00B31029"/>
    <w:rsid w:val="00B476C7"/>
    <w:rsid w:val="00B82FC5"/>
    <w:rsid w:val="00B85351"/>
    <w:rsid w:val="00B85FEE"/>
    <w:rsid w:val="00B90424"/>
    <w:rsid w:val="00B925DD"/>
    <w:rsid w:val="00BD4E60"/>
    <w:rsid w:val="00BF62AA"/>
    <w:rsid w:val="00C00FDF"/>
    <w:rsid w:val="00C33A1C"/>
    <w:rsid w:val="00C42794"/>
    <w:rsid w:val="00C47130"/>
    <w:rsid w:val="00C57381"/>
    <w:rsid w:val="00C60D51"/>
    <w:rsid w:val="00C813FF"/>
    <w:rsid w:val="00C817D4"/>
    <w:rsid w:val="00C817DE"/>
    <w:rsid w:val="00C81D83"/>
    <w:rsid w:val="00CA3E77"/>
    <w:rsid w:val="00CE051C"/>
    <w:rsid w:val="00CF28E5"/>
    <w:rsid w:val="00D15E67"/>
    <w:rsid w:val="00D37929"/>
    <w:rsid w:val="00D43298"/>
    <w:rsid w:val="00D43AEC"/>
    <w:rsid w:val="00D43BC6"/>
    <w:rsid w:val="00D46DA5"/>
    <w:rsid w:val="00D77116"/>
    <w:rsid w:val="00D82A23"/>
    <w:rsid w:val="00D860E1"/>
    <w:rsid w:val="00DB7FE9"/>
    <w:rsid w:val="00DE6E8B"/>
    <w:rsid w:val="00E00CE2"/>
    <w:rsid w:val="00E07B2C"/>
    <w:rsid w:val="00E204CC"/>
    <w:rsid w:val="00E360F9"/>
    <w:rsid w:val="00E4761C"/>
    <w:rsid w:val="00E5456A"/>
    <w:rsid w:val="00E66DFA"/>
    <w:rsid w:val="00E7477C"/>
    <w:rsid w:val="00E75AE1"/>
    <w:rsid w:val="00E77544"/>
    <w:rsid w:val="00E8709F"/>
    <w:rsid w:val="00E923BB"/>
    <w:rsid w:val="00F15C60"/>
    <w:rsid w:val="00F1797F"/>
    <w:rsid w:val="00F2411A"/>
    <w:rsid w:val="00F541F9"/>
    <w:rsid w:val="00F60277"/>
    <w:rsid w:val="00F64E19"/>
    <w:rsid w:val="00F721A0"/>
    <w:rsid w:val="00F739EC"/>
    <w:rsid w:val="00F94F8D"/>
    <w:rsid w:val="00FB4DBD"/>
    <w:rsid w:val="00FF2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ff8000"/>
    </o:shapedefaults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paragraph" w:styleId="Titre1">
    <w:name w:val="heading 1"/>
    <w:basedOn w:val="Normal"/>
    <w:next w:val="Normal"/>
    <w:link w:val="Titre1Car"/>
    <w:uiPriority w:val="9"/>
    <w:qFormat/>
    <w:rsid w:val="00550D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231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basedOn w:val="Policepardfaut"/>
    <w:uiPriority w:val="99"/>
    <w:unhideWhenUsed/>
    <w:rsid w:val="00182B90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50D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paragraph" w:customStyle="1" w:styleId="F9E977197262459AB16AE09F8A4F0155">
    <w:name w:val="F9E977197262459AB16AE09F8A4F0155"/>
    <w:rsid w:val="009C5AA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82315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styleId="lev">
    <w:name w:val="Strong"/>
    <w:basedOn w:val="Policepardfaut"/>
    <w:uiPriority w:val="22"/>
    <w:qFormat/>
    <w:rsid w:val="008231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4FF4"/>
    <w:pPr>
      <w:spacing w:before="100" w:beforeAutospacing="1" w:after="119"/>
    </w:pPr>
    <w:rPr>
      <w:rFonts w:ascii="Times New Roman" w:eastAsia="Times New Roman" w:hAnsi="Times New Roman"/>
      <w:lang w:val="fr-FR"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fr-FR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25B4"/>
    <w:rPr>
      <w:sz w:val="24"/>
      <w:szCs w:val="24"/>
      <w:lang w:val="es-ES_tradnl"/>
    </w:rPr>
  </w:style>
  <w:style w:type="paragraph" w:styleId="Titre1">
    <w:name w:val="heading 1"/>
    <w:basedOn w:val="Normal"/>
    <w:next w:val="Normal"/>
    <w:link w:val="Titre1Car"/>
    <w:uiPriority w:val="9"/>
    <w:qFormat/>
    <w:rsid w:val="00550D3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2315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4F25B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-tteCar">
    <w:name w:val="En-tête Car"/>
    <w:basedOn w:val="Policepardfaut"/>
    <w:link w:val="En-tte"/>
    <w:uiPriority w:val="99"/>
    <w:rsid w:val="00A70072"/>
  </w:style>
  <w:style w:type="paragraph" w:styleId="Pieddepage">
    <w:name w:val="footer"/>
    <w:basedOn w:val="Normal"/>
    <w:link w:val="Pieddepage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70072"/>
  </w:style>
  <w:style w:type="character" w:styleId="Lienhypertexte">
    <w:name w:val="Hyperlink"/>
    <w:basedOn w:val="Policepardfaut"/>
    <w:uiPriority w:val="99"/>
    <w:unhideWhenUsed/>
    <w:rsid w:val="00182B90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550D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_tradnl"/>
    </w:rPr>
  </w:style>
  <w:style w:type="paragraph" w:customStyle="1" w:styleId="F9E977197262459AB16AE09F8A4F0155">
    <w:name w:val="F9E977197262459AB16AE09F8A4F0155"/>
    <w:rsid w:val="009C5AA0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82315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_tradnl"/>
    </w:rPr>
  </w:style>
  <w:style w:type="character" w:styleId="lev">
    <w:name w:val="Strong"/>
    <w:basedOn w:val="Policepardfaut"/>
    <w:uiPriority w:val="22"/>
    <w:qFormat/>
    <w:rsid w:val="0082315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24FF4"/>
    <w:pPr>
      <w:spacing w:before="100" w:beforeAutospacing="1" w:after="119"/>
    </w:pPr>
    <w:rPr>
      <w:rFonts w:ascii="Times New Roman" w:eastAsia="Times New Roman" w:hAnsi="Times New Roman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85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jpg"/><Relationship Id="rId42" Type="http://schemas.microsoft.com/office/2007/relationships/hdphoto" Target="media/hdphoto4.wdp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microsoft.com/office/2007/relationships/hdphoto" Target="media/hdphoto1.wdp"/><Relationship Id="rId33" Type="http://schemas.openxmlformats.org/officeDocument/2006/relationships/image" Target="media/image23.jpg"/><Relationship Id="rId38" Type="http://schemas.openxmlformats.org/officeDocument/2006/relationships/image" Target="media/image27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twitter.com/FloLegrand29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jpg"/><Relationship Id="rId40" Type="http://schemas.microsoft.com/office/2007/relationships/hdphoto" Target="media/hdphoto3.wdp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g"/><Relationship Id="rId36" Type="http://schemas.microsoft.com/office/2007/relationships/hdphoto" Target="media/hdphoto2.wdp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microsoft.com/office/2007/relationships/stylesWithEffects" Target="stylesWithEffects.xml"/><Relationship Id="rId9" Type="http://schemas.openxmlformats.org/officeDocument/2006/relationships/hyperlink" Target="http://www.linkedin.com/in/florence-legrand-8b718115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amp\www\modeles-de-cv\descargar\descargar-word\Formato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03BD21-5268-46BF-B85A-AEB805F2C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Formato16.dotx</Template>
  <TotalTime>9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</CharactersWithSpaces>
  <SharedDoc>false</SharedDoc>
  <HLinks>
    <vt:vector size="6" baseType="variant">
      <vt:variant>
        <vt:i4>50</vt:i4>
      </vt:variant>
      <vt:variant>
        <vt:i4>2699</vt:i4>
      </vt:variant>
      <vt:variant>
        <vt:i4>1025</vt:i4>
      </vt:variant>
      <vt:variant>
        <vt:i4>1</vt:i4>
      </vt:variant>
      <vt:variant>
        <vt:lpwstr>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Charles</dc:creator>
  <cp:lastModifiedBy>flole</cp:lastModifiedBy>
  <cp:revision>3</cp:revision>
  <cp:lastPrinted>2017-10-27T09:47:00Z</cp:lastPrinted>
  <dcterms:created xsi:type="dcterms:W3CDTF">2018-02-09T14:22:00Z</dcterms:created>
  <dcterms:modified xsi:type="dcterms:W3CDTF">2018-02-09T14:31:00Z</dcterms:modified>
</cp:coreProperties>
</file>